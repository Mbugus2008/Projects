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FFA74" w14:textId="77777777" w:rsidR="004E3FD8" w:rsidRDefault="004E3FD8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712DAA4" wp14:editId="395AA1D1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475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475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9EC1D" id="Rectangle 1" o:spid="_x0000_s1026" alt="&quot;&quot;" style="position:absolute;margin-left:36.35pt;margin-top:10in;width:539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" fillcolor="#648276 [3208]" stroked="f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00"/>
        <w:gridCol w:w="8991"/>
        <w:gridCol w:w="899"/>
      </w:tblGrid>
      <w:tr w:rsidR="00605A5B" w14:paraId="4DCEC854" w14:textId="77777777" w:rsidTr="00AB2CDC">
        <w:trPr>
          <w:trHeight w:val="2160"/>
        </w:trPr>
        <w:tc>
          <w:tcPr>
            <w:tcW w:w="900" w:type="dxa"/>
          </w:tcPr>
          <w:p w14:paraId="2207EF43" w14:textId="77777777" w:rsidR="00605A5B" w:rsidRDefault="00605A5B"/>
        </w:tc>
        <w:tc>
          <w:tcPr>
            <w:tcW w:w="8991" w:type="dxa"/>
          </w:tcPr>
          <w:p w14:paraId="25729CE2" w14:textId="61F73D37" w:rsidR="00605A5B" w:rsidRPr="00F316AD" w:rsidRDefault="00BC233F" w:rsidP="00AB2CDC">
            <w:pPr>
              <w:pStyle w:val="TitleAlt"/>
            </w:pPr>
            <w:r>
              <w:t>Paul M, Njoroge</w:t>
            </w:r>
          </w:p>
          <w:p w14:paraId="38F93EC7" w14:textId="43A4F66F" w:rsidR="00605A5B" w:rsidRDefault="00BC233F" w:rsidP="00A77921">
            <w:pPr>
              <w:pStyle w:val="Subtitle"/>
            </w:pPr>
            <w:r>
              <w:t>Full Stack Developer</w:t>
            </w:r>
          </w:p>
        </w:tc>
        <w:tc>
          <w:tcPr>
            <w:tcW w:w="899" w:type="dxa"/>
          </w:tcPr>
          <w:p w14:paraId="4CEA265E" w14:textId="77777777" w:rsidR="00605A5B" w:rsidRDefault="00605A5B"/>
        </w:tc>
      </w:tr>
    </w:tbl>
    <w:p w14:paraId="10E812BD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</w:tblPr>
      <w:tblGrid>
        <w:gridCol w:w="3601"/>
        <w:gridCol w:w="7189"/>
      </w:tblGrid>
      <w:tr w:rsidR="00507E93" w14:paraId="5D624E2B" w14:textId="77777777" w:rsidTr="00853F52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3223966E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1A4ED587" w14:textId="77777777" w:rsidR="00507E93" w:rsidRDefault="00507E93"/>
        </w:tc>
      </w:tr>
      <w:tr w:rsidR="00853F52" w14:paraId="08C3C703" w14:textId="77777777" w:rsidTr="00060BFC">
        <w:trPr>
          <w:trHeight w:val="9910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1F5DB552" w14:textId="77777777" w:rsidR="00853F52" w:rsidRPr="00605A5B" w:rsidRDefault="00000000" w:rsidP="00C604F8">
            <w:pPr>
              <w:pStyle w:val="Heading1"/>
              <w:jc w:val="right"/>
            </w:pPr>
            <w:sdt>
              <w:sdtPr>
                <w:id w:val="1604447469"/>
                <w:placeholder>
                  <w:docPart w:val="1B818FD63BC94DB7A9BE5D1C0F97C96F"/>
                </w:placeholder>
                <w:temporary/>
                <w:showingPlcHdr/>
                <w15:appearance w15:val="hidden"/>
                <w:text/>
              </w:sdtPr>
              <w:sdtContent>
                <w:r w:rsidR="00853F52" w:rsidRPr="00605A5B">
                  <w:t>Contact</w:t>
                </w:r>
              </w:sdtContent>
            </w:sdt>
          </w:p>
          <w:p w14:paraId="027A0D8D" w14:textId="048FBC37" w:rsidR="00853F52" w:rsidRPr="00C42F47" w:rsidRDefault="00BC233F" w:rsidP="00C604F8">
            <w:pPr>
              <w:jc w:val="right"/>
            </w:pPr>
            <w:r>
              <w:t>Nairobi, Kenya</w:t>
            </w:r>
          </w:p>
          <w:p w14:paraId="1F6698A4" w14:textId="06CEB872" w:rsidR="00853F52" w:rsidRPr="00853F52" w:rsidRDefault="00BC233F" w:rsidP="00C604F8">
            <w:pPr>
              <w:jc w:val="right"/>
              <w:rPr>
                <w:lang w:val="de-DE"/>
              </w:rPr>
            </w:pPr>
            <w:r>
              <w:t>+254710563359</w:t>
            </w:r>
          </w:p>
          <w:p w14:paraId="3DFA8AD2" w14:textId="605D975B" w:rsidR="00853F52" w:rsidRPr="00853F52" w:rsidRDefault="00BC233F" w:rsidP="00C604F8">
            <w:pPr>
              <w:jc w:val="right"/>
              <w:rPr>
                <w:lang w:val="de-DE"/>
              </w:rPr>
            </w:pPr>
            <w:r>
              <w:t>Mbugus2008@gmail.com</w:t>
            </w:r>
          </w:p>
          <w:p w14:paraId="4FAC7075" w14:textId="77777777" w:rsidR="00853F52" w:rsidRPr="00853F52" w:rsidRDefault="00853F52" w:rsidP="00C604F8">
            <w:pPr>
              <w:jc w:val="right"/>
              <w:rPr>
                <w:lang w:val="de-DE"/>
              </w:rPr>
            </w:pPr>
          </w:p>
          <w:p w14:paraId="243167FA" w14:textId="77777777" w:rsidR="00853F52" w:rsidRDefault="00853F52" w:rsidP="00BC233F">
            <w:pPr>
              <w:jc w:val="right"/>
            </w:pPr>
          </w:p>
        </w:tc>
        <w:tc>
          <w:tcPr>
            <w:tcW w:w="7189" w:type="dxa"/>
            <w:tcBorders>
              <w:left w:val="single" w:sz="18" w:space="0" w:color="648276" w:themeColor="accent5"/>
              <w:bottom w:val="nil"/>
            </w:tcBorders>
          </w:tcPr>
          <w:p w14:paraId="1FC6348F" w14:textId="2A7BEC3A" w:rsidR="00BC233F" w:rsidRDefault="00BC233F" w:rsidP="00C604F8">
            <w:r>
              <w:t>Are you looking for a Full stack Developer/ IT Support staff with:</w:t>
            </w:r>
          </w:p>
          <w:p w14:paraId="03A4856F" w14:textId="008E7D7C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Net Programming i.e. vb.net, c#, asp.net, third part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y</w:t>
            </w: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 libraries e.g. Devexpress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99FB4F6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Visual studio 2008 and Above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EEE1FB3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Visual studio code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2 Years</w:t>
            </w:r>
          </w:p>
          <w:p w14:paraId="70430A2A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Mobile Banking (USSD, Sms, mobile Apps, Switches)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6E9DBED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Mssqlserver, Mysql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64A6F7E0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Mongo DB –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 Year</w:t>
            </w:r>
          </w:p>
          <w:p w14:paraId="748031FA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Android, java ( json, gson)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5+Years</w:t>
            </w:r>
          </w:p>
          <w:p w14:paraId="750A2958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Flutter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2 Years</w:t>
            </w:r>
          </w:p>
          <w:p w14:paraId="21E119F8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Javascript, React, Nestjs, Typescript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2 Years</w:t>
            </w:r>
          </w:p>
          <w:p w14:paraId="53AE0274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Microsoft Dynamics Nav 4 to Microsoft Dynamics 365 on Premise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5A1014B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Microsoft Dynamics Nav 4 to Microsoft Dynamics 365 on Premise Web services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1CBB7C54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Web forms, web services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5F9D7370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Atm Bridges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3662701F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Agency banking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79742655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Interfacing through API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2ECF2885" w14:textId="04482FAF" w:rsidR="00853F52" w:rsidRPr="00BC233F" w:rsidRDefault="00BC233F" w:rsidP="00666C5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ISO 8583 integrations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6+ Years</w:t>
            </w:r>
          </w:p>
          <w:p w14:paraId="0A5D81C1" w14:textId="77777777" w:rsidR="00BC233F" w:rsidRPr="002656FD" w:rsidRDefault="00BC233F" w:rsidP="00BC233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If so, look no further. You will see from my enclosed resume that I meet all these qualifications and more.</w:t>
            </w:r>
          </w:p>
          <w:p w14:paraId="1360A910" w14:textId="77777777" w:rsidR="00BC233F" w:rsidRPr="002656FD" w:rsidRDefault="00BC233F" w:rsidP="00BC233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I would very much like to discuss opportunities with 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you</w:t>
            </w: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. To schedule an interview, please call me at the phone number provided. The best time to reach me is between 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8</w:t>
            </w: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:00 am and 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6</w:t>
            </w: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:00 pm. You can leave a voice message at any time and I will return your call.</w:t>
            </w:r>
          </w:p>
          <w:p w14:paraId="58D9A435" w14:textId="77777777" w:rsidR="00BC233F" w:rsidRPr="002656FD" w:rsidRDefault="00BC233F" w:rsidP="00BC233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Thank you for taking the time to review my resume. I look forward to talking with you.</w:t>
            </w:r>
          </w:p>
          <w:p w14:paraId="2FB7E1E3" w14:textId="77777777" w:rsidR="00853F52" w:rsidRDefault="00853F52" w:rsidP="00666C5D"/>
          <w:p w14:paraId="3C619EAD" w14:textId="77777777" w:rsidR="00853F52" w:rsidRDefault="00000000" w:rsidP="00666C5D">
            <w:pPr>
              <w:rPr>
                <w:rStyle w:val="Emphasis"/>
              </w:rPr>
            </w:pPr>
            <w:sdt>
              <w:sdtPr>
                <w:rPr>
                  <w:color w:val="4A6158" w:themeColor="accent5" w:themeShade="BF"/>
                </w:rPr>
                <w:id w:val="-1610432825"/>
                <w:placeholder>
                  <w:docPart w:val="866497DACC974EAABAFDAFA802E878A5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="00853F52" w:rsidRPr="00666C5D">
                  <w:rPr>
                    <w:rStyle w:val="Emphasis"/>
                  </w:rPr>
                  <w:t>Sincerely,</w:t>
                </w:r>
              </w:sdtContent>
            </w:sdt>
          </w:p>
          <w:p w14:paraId="3C8656FC" w14:textId="60C2497F" w:rsidR="00853F52" w:rsidRPr="00666C5D" w:rsidRDefault="00BC233F" w:rsidP="00666C5D">
            <w:pPr>
              <w:rPr>
                <w:color w:val="4A6158" w:themeColor="accent5" w:themeShade="BF"/>
              </w:rPr>
            </w:pPr>
            <w:r>
              <w:rPr>
                <w:rStyle w:val="Emphasis"/>
              </w:rPr>
              <w:t>Paul M, Njoroge</w:t>
            </w:r>
          </w:p>
        </w:tc>
      </w:tr>
    </w:tbl>
    <w:p w14:paraId="59B670D1" w14:textId="77777777" w:rsidR="00C55D85" w:rsidRDefault="00C55D85" w:rsidP="00843C42"/>
    <w:sectPr w:rsidR="00C55D85" w:rsidSect="00AB2CDC">
      <w:pgSz w:w="12240" w:h="15840" w:code="1"/>
      <w:pgMar w:top="720" w:right="720" w:bottom="720" w:left="720" w:header="43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44E6A" w14:textId="77777777" w:rsidR="00376397" w:rsidRDefault="00376397" w:rsidP="00F316AD">
      <w:r>
        <w:separator/>
      </w:r>
    </w:p>
  </w:endnote>
  <w:endnote w:type="continuationSeparator" w:id="0">
    <w:p w14:paraId="591B827C" w14:textId="77777777" w:rsidR="00376397" w:rsidRDefault="00376397" w:rsidP="00F316AD">
      <w:r>
        <w:continuationSeparator/>
      </w:r>
    </w:p>
  </w:endnote>
  <w:endnote w:type="continuationNotice" w:id="1">
    <w:p w14:paraId="672CD3D8" w14:textId="77777777" w:rsidR="00376397" w:rsidRDefault="003763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2F446" w14:textId="77777777" w:rsidR="00376397" w:rsidRDefault="00376397" w:rsidP="00F316AD">
      <w:r>
        <w:separator/>
      </w:r>
    </w:p>
  </w:footnote>
  <w:footnote w:type="continuationSeparator" w:id="0">
    <w:p w14:paraId="069DCFFC" w14:textId="77777777" w:rsidR="00376397" w:rsidRDefault="00376397" w:rsidP="00F316AD">
      <w:r>
        <w:continuationSeparator/>
      </w:r>
    </w:p>
  </w:footnote>
  <w:footnote w:type="continuationNotice" w:id="1">
    <w:p w14:paraId="1C2C97DC" w14:textId="77777777" w:rsidR="00376397" w:rsidRDefault="003763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" w15:restartNumberingAfterBreak="0">
    <w:nsid w:val="4729371B"/>
    <w:multiLevelType w:val="multilevel"/>
    <w:tmpl w:val="73F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89936">
    <w:abstractNumId w:val="0"/>
  </w:num>
  <w:num w:numId="2" w16cid:durableId="59547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3F"/>
    <w:rsid w:val="0001399F"/>
    <w:rsid w:val="00095D41"/>
    <w:rsid w:val="000A0CD4"/>
    <w:rsid w:val="000E1D44"/>
    <w:rsid w:val="001A375F"/>
    <w:rsid w:val="001F1F0D"/>
    <w:rsid w:val="0020696E"/>
    <w:rsid w:val="002356A2"/>
    <w:rsid w:val="0024775A"/>
    <w:rsid w:val="00263514"/>
    <w:rsid w:val="002D12DA"/>
    <w:rsid w:val="003019B2"/>
    <w:rsid w:val="0034688D"/>
    <w:rsid w:val="00376397"/>
    <w:rsid w:val="0040233B"/>
    <w:rsid w:val="004E3FD8"/>
    <w:rsid w:val="00507E93"/>
    <w:rsid w:val="00511A6E"/>
    <w:rsid w:val="0057534A"/>
    <w:rsid w:val="005D0A02"/>
    <w:rsid w:val="005D36AC"/>
    <w:rsid w:val="00605A5B"/>
    <w:rsid w:val="00666C5D"/>
    <w:rsid w:val="006C60E6"/>
    <w:rsid w:val="006D2DE6"/>
    <w:rsid w:val="006E70D3"/>
    <w:rsid w:val="006F31DE"/>
    <w:rsid w:val="007B0F94"/>
    <w:rsid w:val="007C14FA"/>
    <w:rsid w:val="007C7389"/>
    <w:rsid w:val="00815943"/>
    <w:rsid w:val="00843C42"/>
    <w:rsid w:val="00853F52"/>
    <w:rsid w:val="00860DB6"/>
    <w:rsid w:val="0088104A"/>
    <w:rsid w:val="00896FA4"/>
    <w:rsid w:val="008B507E"/>
    <w:rsid w:val="0099359E"/>
    <w:rsid w:val="009941DA"/>
    <w:rsid w:val="00A27B14"/>
    <w:rsid w:val="00A30F44"/>
    <w:rsid w:val="00A77921"/>
    <w:rsid w:val="00AB2CDC"/>
    <w:rsid w:val="00B111F4"/>
    <w:rsid w:val="00B2124F"/>
    <w:rsid w:val="00B575FB"/>
    <w:rsid w:val="00B6190E"/>
    <w:rsid w:val="00BC233F"/>
    <w:rsid w:val="00BD4217"/>
    <w:rsid w:val="00C1095A"/>
    <w:rsid w:val="00C363E0"/>
    <w:rsid w:val="00C42F47"/>
    <w:rsid w:val="00C55D85"/>
    <w:rsid w:val="00C604F8"/>
    <w:rsid w:val="00C81523"/>
    <w:rsid w:val="00CA2273"/>
    <w:rsid w:val="00CD50FD"/>
    <w:rsid w:val="00D47124"/>
    <w:rsid w:val="00D93B73"/>
    <w:rsid w:val="00DA0D2A"/>
    <w:rsid w:val="00DD5D7B"/>
    <w:rsid w:val="00E8639E"/>
    <w:rsid w:val="00F2368E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FE8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66C5D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semiHidden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666C5D"/>
    <w:rPr>
      <w:i/>
      <w:color w:val="404040" w:themeColor="text1" w:themeTint="BF"/>
      <w:sz w:val="20"/>
    </w:rPr>
  </w:style>
  <w:style w:type="character" w:styleId="Hyperlink">
    <w:name w:val="Hyperlink"/>
    <w:basedOn w:val="DefaultParagraphFont"/>
    <w:uiPriority w:val="99"/>
    <w:semiHidden/>
    <w:rsid w:val="00C604F8"/>
    <w:rPr>
      <w:color w:val="F7B615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666C5D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604F8"/>
    <w:pPr>
      <w:spacing w:before="120" w:after="120" w:line="240" w:lineRule="auto"/>
    </w:pPr>
    <w:rPr>
      <w:rFonts w:asciiTheme="majorHAnsi" w:hAnsiTheme="majorHAnsi"/>
      <w:color w:val="4A6158" w:themeColor="accent5" w:themeShade="BF"/>
      <w:sz w:val="90"/>
    </w:rPr>
  </w:style>
  <w:style w:type="paragraph" w:styleId="ListBullet">
    <w:name w:val="List Bullet"/>
    <w:basedOn w:val="Normal"/>
    <w:uiPriority w:val="99"/>
    <w:unhideWhenUsed/>
    <w:rsid w:val="00853F52"/>
    <w:pPr>
      <w:numPr>
        <w:numId w:val="1"/>
      </w:numPr>
      <w:spacing w:line="240" w:lineRule="auto"/>
      <w:ind w:left="173" w:hanging="173"/>
      <w:contextualSpacing/>
    </w:pPr>
  </w:style>
  <w:style w:type="character" w:customStyle="1" w:styleId="Heading4Char">
    <w:name w:val="Heading 4 Char"/>
    <w:basedOn w:val="DefaultParagraphFont"/>
    <w:link w:val="Heading4"/>
    <w:uiPriority w:val="3"/>
    <w:semiHidden/>
    <w:rsid w:val="00666C5D"/>
    <w:rPr>
      <w:rFonts w:eastAsiaTheme="majorEastAsia" w:cstheme="majorBidi"/>
      <w:iCs/>
      <w:color w:val="242935" w:themeColor="accent1" w:themeShade="BF"/>
      <w:sz w:val="22"/>
    </w:rPr>
  </w:style>
  <w:style w:type="character" w:styleId="Emphasis">
    <w:name w:val="Emphasis"/>
    <w:uiPriority w:val="20"/>
    <w:qFormat/>
    <w:rsid w:val="00666C5D"/>
    <w:rPr>
      <w:color w:val="4A6158" w:themeColor="accent5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-BOOK\AppData\Roaming\Microsoft\Templates\Basic%20modern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818FD63BC94DB7A9BE5D1C0F97C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01D02-F604-45FC-99D8-20338E39EB2D}"/>
      </w:docPartPr>
      <w:docPartBody>
        <w:p w:rsidR="00000000" w:rsidRDefault="00000000">
          <w:pPr>
            <w:pStyle w:val="1B818FD63BC94DB7A9BE5D1C0F97C96F"/>
          </w:pPr>
          <w:r w:rsidRPr="00605A5B">
            <w:t>Contact</w:t>
          </w:r>
        </w:p>
      </w:docPartBody>
    </w:docPart>
    <w:docPart>
      <w:docPartPr>
        <w:name w:val="866497DACC974EAABAFDAFA802E87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A70C3-204C-4E1D-B3F4-AEDD80B31F1D}"/>
      </w:docPartPr>
      <w:docPartBody>
        <w:p w:rsidR="00000000" w:rsidRDefault="00000000">
          <w:pPr>
            <w:pStyle w:val="866497DACC974EAABAFDAFA802E878A5"/>
          </w:pPr>
          <w:r w:rsidRPr="00666C5D">
            <w:rPr>
              <w:rStyle w:val="Emphasis"/>
            </w:rP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C1"/>
    <w:rsid w:val="00C7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281839137B6439B85F1AEB300F11CE3">
    <w:name w:val="0281839137B6439B85F1AEB300F11CE3"/>
  </w:style>
  <w:style w:type="paragraph" w:customStyle="1" w:styleId="CBEB140A991944BA95C6B894364B29B3">
    <w:name w:val="CBEB140A991944BA95C6B894364B29B3"/>
  </w:style>
  <w:style w:type="paragraph" w:customStyle="1" w:styleId="DC059F54E27E44FF9C51854DB5A2AEA2">
    <w:name w:val="DC059F54E27E44FF9C51854DB5A2AEA2"/>
  </w:style>
  <w:style w:type="paragraph" w:customStyle="1" w:styleId="1B818FD63BC94DB7A9BE5D1C0F97C96F">
    <w:name w:val="1B818FD63BC94DB7A9BE5D1C0F97C96F"/>
  </w:style>
  <w:style w:type="paragraph" w:customStyle="1" w:styleId="14D2A6E6AE1C463498D4C0025BA4BBDF">
    <w:name w:val="14D2A6E6AE1C463498D4C0025BA4BBDF"/>
  </w:style>
  <w:style w:type="paragraph" w:customStyle="1" w:styleId="8F6C531A4F534D5D904764446A51C7D4">
    <w:name w:val="8F6C531A4F534D5D904764446A51C7D4"/>
  </w:style>
  <w:style w:type="paragraph" w:customStyle="1" w:styleId="9D9047DA019B470C9F1AE29CFC11A7CF">
    <w:name w:val="9D9047DA019B470C9F1AE29CFC11A7CF"/>
  </w:style>
  <w:style w:type="paragraph" w:customStyle="1" w:styleId="E737DE04E72F4691AA46707D6A1FC1F4">
    <w:name w:val="E737DE04E72F4691AA46707D6A1FC1F4"/>
  </w:style>
  <w:style w:type="paragraph" w:customStyle="1" w:styleId="39905B4D2BDC4DE8B42DDBC36B343DE3">
    <w:name w:val="39905B4D2BDC4DE8B42DDBC36B343DE3"/>
  </w:style>
  <w:style w:type="paragraph" w:customStyle="1" w:styleId="1E65C77A001241A3A8DA2EDA06507DC5">
    <w:name w:val="1E65C77A001241A3A8DA2EDA06507DC5"/>
  </w:style>
  <w:style w:type="paragraph" w:customStyle="1" w:styleId="6BCBB56B98FB4DCA86E21A59FCA27D8C">
    <w:name w:val="6BCBB56B98FB4DCA86E21A59FCA27D8C"/>
  </w:style>
  <w:style w:type="paragraph" w:customStyle="1" w:styleId="A176C360B0984B29A5D9144E3EF05F48">
    <w:name w:val="A176C360B0984B29A5D9144E3EF05F48"/>
  </w:style>
  <w:style w:type="paragraph" w:customStyle="1" w:styleId="4D6A4B6384CA458B9E3484EDD390B8EC">
    <w:name w:val="4D6A4B6384CA458B9E3484EDD390B8EC"/>
  </w:style>
  <w:style w:type="paragraph" w:customStyle="1" w:styleId="A9E6BD489A3E4301A77CB1ED842F595E">
    <w:name w:val="A9E6BD489A3E4301A77CB1ED842F595E"/>
  </w:style>
  <w:style w:type="paragraph" w:customStyle="1" w:styleId="178BBB5A1D7B43B59DD68BA7171E6DEF">
    <w:name w:val="178BBB5A1D7B43B59DD68BA7171E6DEF"/>
  </w:style>
  <w:style w:type="paragraph" w:customStyle="1" w:styleId="A8A31B709AC743E2A516CFB42ABB977E">
    <w:name w:val="A8A31B709AC743E2A516CFB42ABB977E"/>
  </w:style>
  <w:style w:type="paragraph" w:customStyle="1" w:styleId="F7A0A7F8B8794BF9A7103244457C5E41">
    <w:name w:val="F7A0A7F8B8794BF9A7103244457C5E41"/>
  </w:style>
  <w:style w:type="paragraph" w:customStyle="1" w:styleId="EE681B72758445B6A76C6E0107EAA43A">
    <w:name w:val="EE681B72758445B6A76C6E0107EAA43A"/>
  </w:style>
  <w:style w:type="paragraph" w:customStyle="1" w:styleId="3A4F9D33FCEC4AEF94BBE9F2DA55FAA5">
    <w:name w:val="3A4F9D33FCEC4AEF94BBE9F2DA55FAA5"/>
  </w:style>
  <w:style w:type="paragraph" w:customStyle="1" w:styleId="A58AA240B07C4E2C9DEBE227904C9D2A">
    <w:name w:val="A58AA240B07C4E2C9DEBE227904C9D2A"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866497DACC974EAABAFDAFA802E878A5">
    <w:name w:val="866497DACC974EAABAFDAFA802E878A5"/>
  </w:style>
  <w:style w:type="paragraph" w:customStyle="1" w:styleId="E17A34E11F9C41AE9BD7EBD5807E11CF">
    <w:name w:val="E17A34E11F9C41AE9BD7EBD5807E11CF"/>
  </w:style>
  <w:style w:type="paragraph" w:customStyle="1" w:styleId="C21D1892F43C438FA4932061CDBED1FF">
    <w:name w:val="C21D1892F43C438FA4932061CDBED1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1FCE0AC-C230-4025-AEB4-6192FC691A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31E6D5-A021-46B6-80C0-457D3E5C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BD4F17-423E-4912-903A-9C227A0B0A0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cover letter.dotx</Template>
  <TotalTime>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2023-08-19T19:01:00Z</dcterms:created>
  <dcterms:modified xsi:type="dcterms:W3CDTF">2023-08-19T19:10:00Z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