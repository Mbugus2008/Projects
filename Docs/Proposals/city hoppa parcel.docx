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1D11" w:rsidRDefault="009C38A6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BD4E8F" wp14:editId="497B6EBC">
                <wp:simplePos x="0" y="0"/>
                <wp:positionH relativeFrom="column">
                  <wp:posOffset>-676275</wp:posOffset>
                </wp:positionH>
                <wp:positionV relativeFrom="page">
                  <wp:posOffset>161925</wp:posOffset>
                </wp:positionV>
                <wp:extent cx="7496175" cy="1428750"/>
                <wp:effectExtent l="57150" t="19050" r="66675" b="95250"/>
                <wp:wrapTopAndBottom/>
                <wp:docPr id="38704756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6175" cy="1428750"/>
                          <a:chOff x="0" y="0"/>
                          <a:chExt cx="7496175" cy="1428750"/>
                        </a:xfrm>
                      </wpg:grpSpPr>
                      <pic:pic xmlns:pic="http://schemas.openxmlformats.org/drawingml/2006/picture">
                        <pic:nvPicPr>
                          <pic:cNvPr id="1966826687" name="Graphic 9" descr="gradient colored graphics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7496175" cy="1428750"/>
                          </a:xfrm>
                          <a:prstGeom prst="rect">
                            <a:avLst/>
                          </a:prstGeom>
                          <a:ln w="3175">
                            <a:noFill/>
                            <a:round/>
                          </a:ln>
                          <a:effectLst>
                            <a:outerShdw blurRad="50800" dist="38160" dir="5400000" algn="t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</pic:spPr>
                      </pic:pic>
                      <wps:wsp>
                        <wps:cNvPr id="319471928" name="Text Box 2"/>
                        <wps:cNvSpPr/>
                        <wps:spPr>
                          <a:xfrm>
                            <a:off x="333375" y="552450"/>
                            <a:ext cx="391604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:rsidR="009C38A6" w:rsidRDefault="009C38A6" w:rsidP="009C38A6">
                              <w:pPr>
                                <w:pStyle w:val="FrameContents"/>
                                <w:ind w:left="0" w:firstLine="0"/>
                                <w:rPr>
                                  <w:rFonts w:ascii="Tahoma" w:hAnsi="Tahoma" w:cs="Tahoma"/>
                                  <w:color w:val="auto"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28"/>
                                </w:rPr>
                                <w:t>TRIMLINE SYSTEMS &amp; SOLUTIONS</w:t>
                              </w: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  <wps:wsp>
                        <wps:cNvPr id="972557308" name="Text Box 2"/>
                        <wps:cNvSpPr/>
                        <wps:spPr>
                          <a:xfrm>
                            <a:off x="333375" y="838200"/>
                            <a:ext cx="2737485" cy="413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:rsidR="009C38A6" w:rsidRDefault="009C38A6" w:rsidP="009C38A6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proofErr w:type="spellStart"/>
                              <w:r w:rsidRPr="00F97D5F">
                                <w:t>Kijabe</w:t>
                              </w:r>
                              <w:proofErr w:type="spellEnd"/>
                              <w:r w:rsidRPr="00F97D5F"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97D5F">
                                <w:t>street,Norfolk</w:t>
                              </w:r>
                              <w:proofErr w:type="spellEnd"/>
                              <w:proofErr w:type="gramEnd"/>
                              <w:r w:rsidRPr="00F97D5F">
                                <w:t xml:space="preserve"> towers 1st </w:t>
                              </w:r>
                              <w:proofErr w:type="spellStart"/>
                              <w:r w:rsidRPr="00F97D5F">
                                <w:t>flr</w:t>
                              </w:r>
                              <w:proofErr w:type="spellEnd"/>
                              <w:r w:rsidRPr="00F97D5F">
                                <w:t xml:space="preserve"> </w:t>
                              </w:r>
                            </w:p>
                            <w:p w:rsidR="009C38A6" w:rsidRDefault="009C38A6" w:rsidP="009C38A6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r>
                                <w:t>P.O. Box 35351 – 00100, Nairobi, Kenya</w:t>
                              </w: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  <wps:wsp>
                        <wps:cNvPr id="1840255637" name="Text Box 2"/>
                        <wps:cNvSpPr/>
                        <wps:spPr>
                          <a:xfrm>
                            <a:off x="2600325" y="838200"/>
                            <a:ext cx="2019935" cy="438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:rsidR="009C38A6" w:rsidRDefault="009C38A6" w:rsidP="009C38A6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r>
                                <w:t xml:space="preserve">Tel: </w:t>
                              </w:r>
                              <w:r>
                                <w:tab/>
                                <w:t>0710563359</w:t>
                              </w:r>
                            </w:p>
                            <w:p w:rsidR="009C38A6" w:rsidRDefault="009C38A6" w:rsidP="009C38A6">
                              <w:pPr>
                                <w:pStyle w:val="FrameContents"/>
                                <w:spacing w:after="0" w:line="240" w:lineRule="auto"/>
                                <w:ind w:left="0" w:firstLine="0"/>
                              </w:pPr>
                              <w:r>
                                <w:t>Email:</w:t>
                              </w:r>
                              <w:r>
                                <w:tab/>
                                <w:t>info@trimline.co.ke</w:t>
                              </w:r>
                            </w:p>
                            <w:p w:rsidR="009C38A6" w:rsidRDefault="009C38A6" w:rsidP="009C38A6">
                              <w:pPr>
                                <w:pStyle w:val="FrameContents"/>
                                <w:ind w:left="0" w:firstLine="0"/>
                              </w:pPr>
                            </w:p>
                          </w:txbxContent>
                        </wps:txbx>
                        <wps:bodyPr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BD4E8F" id="Group 4" o:spid="_x0000_s1026" style="position:absolute;margin-left:-53.25pt;margin-top:12.75pt;width:590.25pt;height:112.5pt;z-index:251659264;mso-position-vertical-relative:page" coordsize="74961,14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9" o:spid="_x0000_s1027" type="#_x0000_t75" alt="gradient colored graphics" style="position:absolute;width:74961;height:14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" strokeweight=".25pt">
                  <v:stroke joinstyle="round"/>
                  <v:imagedata r:id="rId8" o:title="gradient colored graphics"/>
                  <v:shadow on="t" color="black" opacity="26214f" origin=",-.5" offset="0,1.06mm"/>
                </v:shape>
                <v:rect id="Text Box 2" o:spid="_x0000_s1028" style="position:absolute;left:3333;top:5524;width:3916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" filled="f" stroked="f">
                  <v:textbox>
                    <w:txbxContent>
                      <w:p w:rsidR="009C38A6" w:rsidRDefault="009C38A6" w:rsidP="009C38A6">
                        <w:pPr>
                          <w:pStyle w:val="FrameContents"/>
                          <w:ind w:left="0" w:firstLine="0"/>
                          <w:rPr>
                            <w:rFonts w:ascii="Tahoma" w:hAnsi="Tahoma" w:cs="Tahoma"/>
                            <w:color w:val="auto"/>
                            <w:sz w:val="28"/>
                          </w:rPr>
                        </w:pPr>
                        <w:r>
                          <w:rPr>
                            <w:rFonts w:ascii="Tahoma" w:hAnsi="Tahoma" w:cs="Tahoma"/>
                            <w:sz w:val="28"/>
                          </w:rPr>
                          <w:t>TRIMLINE SYSTEMS &amp; SOLUTIONS</w:t>
                        </w:r>
                      </w:p>
                    </w:txbxContent>
                  </v:textbox>
                </v:rect>
                <v:rect id="Text Box 2" o:spid="_x0000_s1029" style="position:absolute;left:3333;top:8382;width:27375;height:4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" filled="f" stroked="f">
                  <v:textbox>
                    <w:txbxContent>
                      <w:p w:rsidR="009C38A6" w:rsidRDefault="009C38A6" w:rsidP="009C38A6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proofErr w:type="spellStart"/>
                        <w:r w:rsidRPr="00F97D5F">
                          <w:t>Kijabe</w:t>
                        </w:r>
                        <w:proofErr w:type="spellEnd"/>
                        <w:r w:rsidRPr="00F97D5F">
                          <w:t xml:space="preserve"> </w:t>
                        </w:r>
                        <w:proofErr w:type="spellStart"/>
                        <w:proofErr w:type="gramStart"/>
                        <w:r w:rsidRPr="00F97D5F">
                          <w:t>street,Norfolk</w:t>
                        </w:r>
                        <w:proofErr w:type="spellEnd"/>
                        <w:proofErr w:type="gramEnd"/>
                        <w:r w:rsidRPr="00F97D5F">
                          <w:t xml:space="preserve"> towers 1st </w:t>
                        </w:r>
                        <w:proofErr w:type="spellStart"/>
                        <w:r w:rsidRPr="00F97D5F">
                          <w:t>flr</w:t>
                        </w:r>
                        <w:proofErr w:type="spellEnd"/>
                        <w:r w:rsidRPr="00F97D5F">
                          <w:t xml:space="preserve"> </w:t>
                        </w:r>
                      </w:p>
                      <w:p w:rsidR="009C38A6" w:rsidRDefault="009C38A6" w:rsidP="009C38A6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r>
                          <w:t>P.O. Box 35351 – 00100, Nairobi, Kenya</w:t>
                        </w:r>
                      </w:p>
                    </w:txbxContent>
                  </v:textbox>
                </v:rect>
                <v:rect id="Text Box 2" o:spid="_x0000_s1030" style="position:absolute;left:26003;top:8382;width:20199;height:4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" filled="f" stroked="f">
                  <v:textbox>
                    <w:txbxContent>
                      <w:p w:rsidR="009C38A6" w:rsidRDefault="009C38A6" w:rsidP="009C38A6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r>
                          <w:t xml:space="preserve">Tel: </w:t>
                        </w:r>
                        <w:r>
                          <w:tab/>
                          <w:t>0710563359</w:t>
                        </w:r>
                      </w:p>
                      <w:p w:rsidR="009C38A6" w:rsidRDefault="009C38A6" w:rsidP="009C38A6">
                        <w:pPr>
                          <w:pStyle w:val="FrameContents"/>
                          <w:spacing w:after="0" w:line="240" w:lineRule="auto"/>
                          <w:ind w:left="0" w:firstLine="0"/>
                        </w:pPr>
                        <w:r>
                          <w:t>Email:</w:t>
                        </w:r>
                        <w:r>
                          <w:tab/>
                          <w:t>info@trimline.co.ke</w:t>
                        </w:r>
                      </w:p>
                      <w:p w:rsidR="009C38A6" w:rsidRDefault="009C38A6" w:rsidP="009C38A6">
                        <w:pPr>
                          <w:pStyle w:val="FrameContents"/>
                          <w:ind w:left="0" w:firstLine="0"/>
                        </w:pPr>
                      </w:p>
                    </w:txbxContent>
                  </v:textbox>
                </v:rect>
                <w10:wrap type="topAndBottom" anchory="page"/>
              </v:group>
            </w:pict>
          </mc:Fallback>
        </mc:AlternateContent>
      </w:r>
    </w:p>
    <w:p w:rsidR="009C38A6" w:rsidRPr="001E24F0" w:rsidRDefault="009C38A6" w:rsidP="009C38A6">
      <w:r w:rsidRPr="001E24F0">
        <w:rPr>
          <w:b/>
          <w:bCs/>
        </w:rPr>
        <w:t>PROJECT PROPOSAL</w:t>
      </w:r>
      <w:r w:rsidRPr="001E24F0">
        <w:br/>
      </w:r>
      <w:r w:rsidRPr="001E24F0">
        <w:rPr>
          <w:b/>
          <w:bCs/>
        </w:rPr>
        <w:t>Parcel Delivery Digitization Solution</w:t>
      </w:r>
      <w:r w:rsidRPr="001E24F0">
        <w:br/>
      </w:r>
      <w:r w:rsidRPr="001E24F0">
        <w:rPr>
          <w:b/>
          <w:bCs/>
        </w:rPr>
        <w:t>Submitted to:</w:t>
      </w:r>
      <w:r w:rsidRPr="001E24F0">
        <w:t xml:space="preserve"> </w:t>
      </w:r>
      <w:r w:rsidR="00D709EA">
        <w:t>City Hoppa Limited</w:t>
      </w:r>
      <w:r w:rsidRPr="001E24F0">
        <w:br/>
      </w:r>
      <w:r w:rsidRPr="001E24F0">
        <w:rPr>
          <w:b/>
          <w:bCs/>
        </w:rPr>
        <w:t>Submitted by:</w:t>
      </w:r>
      <w:r w:rsidRPr="001E24F0">
        <w:t xml:space="preserve"> </w:t>
      </w:r>
      <w:proofErr w:type="spellStart"/>
      <w:r w:rsidRPr="001E24F0">
        <w:t>TrimLine</w:t>
      </w:r>
      <w:proofErr w:type="spellEnd"/>
      <w:r w:rsidRPr="001E24F0">
        <w:t xml:space="preserve"> Systems &amp; Solutions</w:t>
      </w:r>
      <w:r w:rsidRPr="001E24F0">
        <w:br/>
      </w:r>
      <w:r w:rsidRPr="001E24F0">
        <w:rPr>
          <w:b/>
          <w:bCs/>
        </w:rPr>
        <w:t>Date:</w:t>
      </w:r>
      <w:r w:rsidRPr="001E24F0">
        <w:t xml:space="preserve"> </w:t>
      </w:r>
      <w:r>
        <w:t>Friday, June 13, 2025</w:t>
      </w:r>
    </w:p>
    <w:p w:rsidR="009C38A6" w:rsidRPr="001E24F0" w:rsidRDefault="00000000" w:rsidP="009C38A6">
      <w:r>
        <w:pict>
          <v:rect id="_x0000_i1025" style="width:0;height:1.5pt" o:hralign="center" o:hrstd="t" o:hr="t" fillcolor="#a0a0a0" stroked="f"/>
        </w:pict>
      </w:r>
    </w:p>
    <w:p w:rsidR="009C38A6" w:rsidRPr="001E24F0" w:rsidRDefault="009C38A6" w:rsidP="009C38A6">
      <w:pPr>
        <w:rPr>
          <w:b/>
          <w:bCs/>
        </w:rPr>
      </w:pPr>
      <w:r w:rsidRPr="001E24F0">
        <w:rPr>
          <w:b/>
          <w:bCs/>
        </w:rPr>
        <w:t>1. Introduction</w:t>
      </w:r>
    </w:p>
    <w:p w:rsidR="009C38A6" w:rsidRPr="001E24F0" w:rsidRDefault="009C38A6" w:rsidP="009C38A6">
      <w:r w:rsidRPr="001E24F0">
        <w:t xml:space="preserve">As </w:t>
      </w:r>
      <w:r w:rsidR="00D709EA">
        <w:t>City Hoppa</w:t>
      </w:r>
      <w:r w:rsidRPr="001E24F0">
        <w:t xml:space="preserve"> continues to serve its community through dependable transport, there is an opportunity to extend this excellence into parcel delivery — through a simple, modern, and secure digital system.</w:t>
      </w:r>
    </w:p>
    <w:p w:rsidR="009C38A6" w:rsidRPr="001E24F0" w:rsidRDefault="009C38A6" w:rsidP="009C38A6">
      <w:proofErr w:type="spellStart"/>
      <w:r w:rsidRPr="001E24F0">
        <w:t>TrimLine</w:t>
      </w:r>
      <w:proofErr w:type="spellEnd"/>
      <w:r w:rsidRPr="001E24F0">
        <w:t xml:space="preserve"> Systems &amp; Solutions proposes the development of a </w:t>
      </w:r>
      <w:r w:rsidRPr="001E24F0">
        <w:rPr>
          <w:b/>
          <w:bCs/>
        </w:rPr>
        <w:t>custom Parcel Delivery App</w:t>
      </w:r>
      <w:r w:rsidRPr="001E24F0">
        <w:t>, specifically designed for your booking agents, parcel clerks, and clients — making it easier to book, track, and deliver packages efficiently and professionally.</w:t>
      </w:r>
    </w:p>
    <w:p w:rsidR="009C38A6" w:rsidRPr="001E24F0" w:rsidRDefault="00000000" w:rsidP="009C38A6">
      <w:r>
        <w:pict>
          <v:rect id="_x0000_i1026" style="width:0;height:1.5pt" o:hralign="center" o:hrstd="t" o:hr="t" fillcolor="#a0a0a0" stroked="f"/>
        </w:pict>
      </w:r>
    </w:p>
    <w:p w:rsidR="009C38A6" w:rsidRPr="001E24F0" w:rsidRDefault="009C38A6" w:rsidP="009C38A6">
      <w:pPr>
        <w:rPr>
          <w:b/>
          <w:bCs/>
        </w:rPr>
      </w:pPr>
      <w:r w:rsidRPr="001E24F0">
        <w:rPr>
          <w:b/>
          <w:bCs/>
        </w:rPr>
        <w:t>2. Why Digitize Parcel Services?</w:t>
      </w:r>
    </w:p>
    <w:p w:rsidR="009C38A6" w:rsidRPr="001E24F0" w:rsidRDefault="009C38A6" w:rsidP="009C38A6">
      <w:r w:rsidRPr="001E24F0">
        <w:t>Currently, manual parcel booking and delivery tracking can lead to:</w:t>
      </w:r>
    </w:p>
    <w:p w:rsidR="009C38A6" w:rsidRPr="001E24F0" w:rsidRDefault="009C38A6" w:rsidP="009C38A6">
      <w:pPr>
        <w:numPr>
          <w:ilvl w:val="0"/>
          <w:numId w:val="1"/>
        </w:numPr>
      </w:pPr>
      <w:r w:rsidRPr="001E24F0">
        <w:t>Misplaced or delayed packages</w:t>
      </w:r>
    </w:p>
    <w:p w:rsidR="009C38A6" w:rsidRPr="001E24F0" w:rsidRDefault="009C38A6" w:rsidP="009C38A6">
      <w:pPr>
        <w:numPr>
          <w:ilvl w:val="0"/>
          <w:numId w:val="1"/>
        </w:numPr>
      </w:pPr>
      <w:r w:rsidRPr="001E24F0">
        <w:t>Limited communication with customers</w:t>
      </w:r>
    </w:p>
    <w:p w:rsidR="009C38A6" w:rsidRPr="001E24F0" w:rsidRDefault="009C38A6" w:rsidP="009C38A6">
      <w:pPr>
        <w:numPr>
          <w:ilvl w:val="0"/>
          <w:numId w:val="1"/>
        </w:numPr>
      </w:pPr>
      <w:r w:rsidRPr="001E24F0">
        <w:t>Inability to track performance or delivery status</w:t>
      </w:r>
    </w:p>
    <w:p w:rsidR="009C38A6" w:rsidRPr="001E24F0" w:rsidRDefault="009C38A6" w:rsidP="009C38A6">
      <w:pPr>
        <w:numPr>
          <w:ilvl w:val="0"/>
          <w:numId w:val="1"/>
        </w:numPr>
      </w:pPr>
      <w:r w:rsidRPr="001E24F0">
        <w:t>Increased customer complaints and revenue losses</w:t>
      </w:r>
    </w:p>
    <w:p w:rsidR="009C38A6" w:rsidRPr="001E24F0" w:rsidRDefault="009C38A6" w:rsidP="009C38A6">
      <w:r w:rsidRPr="001E24F0">
        <w:t>A mobile-driven solution helps eliminate these issues with automation, accountability, and real-time communication.</w:t>
      </w:r>
    </w:p>
    <w:p w:rsidR="009C38A6" w:rsidRPr="001E24F0" w:rsidRDefault="00000000" w:rsidP="009C38A6">
      <w:r>
        <w:pict>
          <v:rect id="_x0000_i1027" style="width:0;height:1.5pt" o:hralign="center" o:hrstd="t" o:hr="t" fillcolor="#a0a0a0" stroked="f"/>
        </w:pict>
      </w:r>
    </w:p>
    <w:p w:rsidR="009C38A6" w:rsidRPr="001E24F0" w:rsidRDefault="009C38A6" w:rsidP="009C38A6">
      <w:pPr>
        <w:rPr>
          <w:b/>
          <w:bCs/>
        </w:rPr>
      </w:pPr>
      <w:r w:rsidRPr="001E24F0">
        <w:rPr>
          <w:b/>
          <w:bCs/>
        </w:rPr>
        <w:t>3. Proposed Solution Overview</w:t>
      </w:r>
    </w:p>
    <w:p w:rsidR="009C38A6" w:rsidRPr="001E24F0" w:rsidRDefault="009C38A6" w:rsidP="009C38A6">
      <w:r w:rsidRPr="001E24F0">
        <w:t>We propose a smartphone app that your booking agents will use at both sending and receiving points.</w:t>
      </w:r>
    </w:p>
    <w:p w:rsidR="009C38A6" w:rsidRPr="001E24F0" w:rsidRDefault="009C38A6" w:rsidP="009C38A6">
      <w:pPr>
        <w:rPr>
          <w:b/>
          <w:bCs/>
        </w:rPr>
      </w:pPr>
      <w:r w:rsidRPr="001E24F0">
        <w:rPr>
          <w:b/>
          <w:bCs/>
        </w:rPr>
        <w:lastRenderedPageBreak/>
        <w:t>Key Capabilities:</w:t>
      </w:r>
    </w:p>
    <w:p w:rsidR="009C38A6" w:rsidRPr="001E24F0" w:rsidRDefault="009C38A6" w:rsidP="009C38A6">
      <w:pPr>
        <w:numPr>
          <w:ilvl w:val="0"/>
          <w:numId w:val="2"/>
        </w:numPr>
      </w:pPr>
      <w:r w:rsidRPr="001E24F0">
        <w:rPr>
          <w:b/>
          <w:bCs/>
        </w:rPr>
        <w:t>Booking Entry:</w:t>
      </w:r>
      <w:r w:rsidRPr="001E24F0">
        <w:t xml:space="preserve"> Agent captures sender and receiver details, destination, driver and vehicle info</w:t>
      </w:r>
    </w:p>
    <w:p w:rsidR="009C38A6" w:rsidRPr="001E24F0" w:rsidRDefault="009C38A6" w:rsidP="009C38A6">
      <w:pPr>
        <w:numPr>
          <w:ilvl w:val="0"/>
          <w:numId w:val="2"/>
        </w:numPr>
      </w:pPr>
      <w:r w:rsidRPr="001E24F0">
        <w:rPr>
          <w:b/>
          <w:bCs/>
        </w:rPr>
        <w:t>Payment Collection:</w:t>
      </w:r>
      <w:r w:rsidRPr="001E24F0">
        <w:t xml:space="preserve"> Customer pays via </w:t>
      </w:r>
      <w:r w:rsidRPr="001E24F0">
        <w:rPr>
          <w:b/>
          <w:bCs/>
        </w:rPr>
        <w:t>cash or MPESA</w:t>
      </w:r>
    </w:p>
    <w:p w:rsidR="009C38A6" w:rsidRPr="001E24F0" w:rsidRDefault="009C38A6" w:rsidP="009C38A6">
      <w:pPr>
        <w:numPr>
          <w:ilvl w:val="0"/>
          <w:numId w:val="2"/>
        </w:numPr>
      </w:pPr>
      <w:r w:rsidRPr="001E24F0">
        <w:rPr>
          <w:b/>
          <w:bCs/>
        </w:rPr>
        <w:t>SMS Alerts:</w:t>
      </w:r>
      <w:r w:rsidRPr="001E24F0">
        <w:t xml:space="preserve"> Both sender and receiver are notified when payment is made, and when the parcel arrives</w:t>
      </w:r>
    </w:p>
    <w:p w:rsidR="009C38A6" w:rsidRPr="001E24F0" w:rsidRDefault="009C38A6" w:rsidP="009C38A6">
      <w:pPr>
        <w:numPr>
          <w:ilvl w:val="0"/>
          <w:numId w:val="2"/>
        </w:numPr>
      </w:pPr>
      <w:r w:rsidRPr="001E24F0">
        <w:rPr>
          <w:b/>
          <w:bCs/>
        </w:rPr>
        <w:t>Status Tracking:</w:t>
      </w:r>
      <w:r w:rsidRPr="001E24F0">
        <w:t xml:space="preserve"> Agents update parcel status (Sent → Arrived → Collected)</w:t>
      </w:r>
    </w:p>
    <w:p w:rsidR="009C38A6" w:rsidRPr="001E24F0" w:rsidRDefault="009C38A6" w:rsidP="009C38A6">
      <w:pPr>
        <w:numPr>
          <w:ilvl w:val="0"/>
          <w:numId w:val="2"/>
        </w:numPr>
      </w:pPr>
      <w:r w:rsidRPr="001E24F0">
        <w:rPr>
          <w:b/>
          <w:bCs/>
        </w:rPr>
        <w:t>Digital Records:</w:t>
      </w:r>
      <w:r w:rsidRPr="001E24F0">
        <w:t xml:space="preserve"> All bookings and updates stored for reference and reporting</w:t>
      </w:r>
    </w:p>
    <w:p w:rsidR="009C38A6" w:rsidRPr="001E24F0" w:rsidRDefault="009C38A6" w:rsidP="009C38A6">
      <w:r w:rsidRPr="001E24F0">
        <w:t>This system will be tailored to your workflow, ensuring smooth onboarding for your staff and customers.</w:t>
      </w:r>
    </w:p>
    <w:p w:rsidR="009C38A6" w:rsidRPr="001E24F0" w:rsidRDefault="00000000" w:rsidP="009C38A6">
      <w:r>
        <w:pict>
          <v:rect id="_x0000_i1028" style="width:0;height:1.5pt" o:hralign="center" o:hrstd="t" o:hr="t" fillcolor="#a0a0a0" stroked="f"/>
        </w:pict>
      </w:r>
    </w:p>
    <w:p w:rsidR="009C38A6" w:rsidRPr="001E24F0" w:rsidRDefault="009C38A6" w:rsidP="009C38A6">
      <w:pPr>
        <w:rPr>
          <w:b/>
          <w:bCs/>
        </w:rPr>
      </w:pPr>
      <w:r w:rsidRPr="001E24F0">
        <w:rPr>
          <w:b/>
          <w:bCs/>
        </w:rPr>
        <w:t>4. Project Timeline</w:t>
      </w:r>
    </w:p>
    <w:p w:rsidR="009C38A6" w:rsidRPr="001E24F0" w:rsidRDefault="009C38A6" w:rsidP="009C38A6">
      <w:r w:rsidRPr="001E24F0">
        <w:t xml:space="preserve">We propose a </w:t>
      </w:r>
      <w:r w:rsidRPr="001E24F0">
        <w:rPr>
          <w:b/>
          <w:bCs/>
        </w:rPr>
        <w:t>2-month</w:t>
      </w:r>
      <w:r w:rsidRPr="001E24F0">
        <w:t xml:space="preserve"> development period for a working prototype and final system. This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950"/>
      </w:tblGrid>
      <w:tr w:rsidR="009C38A6" w:rsidRPr="001E24F0" w:rsidTr="008832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pPr>
              <w:rPr>
                <w:b/>
                <w:bCs/>
              </w:rPr>
            </w:pPr>
            <w:r w:rsidRPr="001E24F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pPr>
              <w:rPr>
                <w:b/>
                <w:bCs/>
              </w:rPr>
            </w:pPr>
            <w:r w:rsidRPr="001E24F0">
              <w:rPr>
                <w:b/>
                <w:bCs/>
              </w:rPr>
              <w:t>Duration</w:t>
            </w:r>
          </w:p>
        </w:tc>
      </w:tr>
      <w:tr w:rsidR="009C38A6" w:rsidRPr="001E24F0" w:rsidTr="00883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Requirements &amp; Design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2 weeks</w:t>
            </w:r>
          </w:p>
        </w:tc>
      </w:tr>
      <w:tr w:rsidR="009C38A6" w:rsidRPr="001E24F0" w:rsidTr="00883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Development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4 weeks</w:t>
            </w:r>
          </w:p>
        </w:tc>
      </w:tr>
      <w:tr w:rsidR="009C38A6" w:rsidRPr="001E24F0" w:rsidTr="00883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Testing &amp; Feedback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1 week</w:t>
            </w:r>
          </w:p>
        </w:tc>
      </w:tr>
      <w:tr w:rsidR="009C38A6" w:rsidRPr="001E24F0" w:rsidTr="00883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Deployment &amp; Onboarding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1 week</w:t>
            </w:r>
          </w:p>
        </w:tc>
      </w:tr>
    </w:tbl>
    <w:p w:rsidR="009C38A6" w:rsidRPr="001E24F0" w:rsidRDefault="00000000" w:rsidP="009C38A6">
      <w:r>
        <w:pict>
          <v:rect id="_x0000_i1029" style="width:0;height:1.5pt" o:hralign="center" o:hrstd="t" o:hr="t" fillcolor="#a0a0a0" stroked="f"/>
        </w:pict>
      </w:r>
    </w:p>
    <w:p w:rsidR="009C38A6" w:rsidRPr="001E24F0" w:rsidRDefault="009C38A6" w:rsidP="009C38A6">
      <w:pPr>
        <w:rPr>
          <w:b/>
          <w:bCs/>
        </w:rPr>
      </w:pPr>
      <w:r w:rsidRPr="001E24F0">
        <w:rPr>
          <w:b/>
          <w:bCs/>
        </w:rPr>
        <w:t>5. Investment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1281"/>
      </w:tblGrid>
      <w:tr w:rsidR="009C38A6" w:rsidRPr="001E24F0" w:rsidTr="008832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pPr>
              <w:rPr>
                <w:b/>
                <w:bCs/>
              </w:rPr>
            </w:pPr>
            <w:r w:rsidRPr="001E24F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pPr>
              <w:rPr>
                <w:b/>
                <w:bCs/>
              </w:rPr>
            </w:pPr>
            <w:r w:rsidRPr="001E24F0">
              <w:rPr>
                <w:b/>
                <w:bCs/>
              </w:rPr>
              <w:t>Cost</w:t>
            </w:r>
          </w:p>
        </w:tc>
      </w:tr>
      <w:tr w:rsidR="009C38A6" w:rsidRPr="001E24F0" w:rsidTr="00883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One-time Implementation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rPr>
                <w:b/>
                <w:bCs/>
              </w:rPr>
              <w:t xml:space="preserve">KES </w:t>
            </w:r>
            <w:r>
              <w:rPr>
                <w:b/>
                <w:bCs/>
              </w:rPr>
              <w:t>10</w:t>
            </w:r>
            <w:r w:rsidRPr="001E24F0">
              <w:rPr>
                <w:b/>
                <w:bCs/>
              </w:rPr>
              <w:t>0,000</w:t>
            </w:r>
          </w:p>
        </w:tc>
      </w:tr>
      <w:tr w:rsidR="009C38A6" w:rsidRPr="001E24F0" w:rsidTr="00883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t>Monthly Support &amp; Maintenance</w:t>
            </w:r>
          </w:p>
        </w:tc>
        <w:tc>
          <w:tcPr>
            <w:tcW w:w="0" w:type="auto"/>
            <w:vAlign w:val="center"/>
            <w:hideMark/>
          </w:tcPr>
          <w:p w:rsidR="009C38A6" w:rsidRPr="001E24F0" w:rsidRDefault="009C38A6" w:rsidP="00883261">
            <w:r w:rsidRPr="001E24F0">
              <w:rPr>
                <w:b/>
                <w:bCs/>
              </w:rPr>
              <w:t xml:space="preserve">KES </w:t>
            </w:r>
            <w:r w:rsidR="00D709EA">
              <w:rPr>
                <w:b/>
                <w:bCs/>
              </w:rPr>
              <w:t>20</w:t>
            </w:r>
            <w:r w:rsidRPr="001E24F0">
              <w:rPr>
                <w:b/>
                <w:bCs/>
              </w:rPr>
              <w:t>,000</w:t>
            </w:r>
          </w:p>
        </w:tc>
      </w:tr>
    </w:tbl>
    <w:p w:rsidR="009C38A6" w:rsidRPr="001E24F0" w:rsidRDefault="009C38A6" w:rsidP="009C38A6">
      <w:r w:rsidRPr="001E24F0">
        <w:rPr>
          <w:b/>
          <w:bCs/>
        </w:rPr>
        <w:t>Note:</w:t>
      </w:r>
    </w:p>
    <w:p w:rsidR="009C38A6" w:rsidRPr="001E24F0" w:rsidRDefault="009C38A6" w:rsidP="009C38A6">
      <w:pPr>
        <w:numPr>
          <w:ilvl w:val="0"/>
          <w:numId w:val="3"/>
        </w:numPr>
      </w:pPr>
      <w:r w:rsidRPr="001E24F0">
        <w:t>This includes updates, minor feature improvements, and support.</w:t>
      </w:r>
    </w:p>
    <w:p w:rsidR="009C38A6" w:rsidRPr="001E24F0" w:rsidRDefault="009C38A6" w:rsidP="009C38A6">
      <w:pPr>
        <w:numPr>
          <w:ilvl w:val="0"/>
          <w:numId w:val="3"/>
        </w:numPr>
      </w:pPr>
      <w:r w:rsidRPr="001E24F0">
        <w:lastRenderedPageBreak/>
        <w:t>MPESA and SMS gateway usage costs billed separately depending on volume.</w:t>
      </w:r>
    </w:p>
    <w:p w:rsidR="009C38A6" w:rsidRPr="001E24F0" w:rsidRDefault="00000000" w:rsidP="009C38A6">
      <w:r>
        <w:pict>
          <v:rect id="_x0000_i1030" style="width:0;height:1.5pt" o:hralign="center" o:hrstd="t" o:hr="t" fillcolor="#a0a0a0" stroked="f"/>
        </w:pict>
      </w:r>
    </w:p>
    <w:p w:rsidR="009C38A6" w:rsidRPr="001E24F0" w:rsidRDefault="009C38A6" w:rsidP="009C38A6">
      <w:pPr>
        <w:rPr>
          <w:b/>
          <w:bCs/>
        </w:rPr>
      </w:pPr>
      <w:r w:rsidRPr="001E24F0">
        <w:rPr>
          <w:b/>
          <w:bCs/>
        </w:rPr>
        <w:t>6. What’s Next</w:t>
      </w:r>
    </w:p>
    <w:p w:rsidR="009C38A6" w:rsidRPr="001E24F0" w:rsidRDefault="009C38A6" w:rsidP="009C38A6">
      <w:r w:rsidRPr="001E24F0">
        <w:t xml:space="preserve">If </w:t>
      </w:r>
      <w:r w:rsidR="00D709EA">
        <w:t>City Hoppa</w:t>
      </w:r>
      <w:r w:rsidRPr="001E24F0">
        <w:t xml:space="preserve"> is open to exploring this opportunity, we would appreciate your expression of interest so we can align timelines and plan resources accordingly.</w:t>
      </w:r>
    </w:p>
    <w:p w:rsidR="009C38A6" w:rsidRPr="001E24F0" w:rsidRDefault="00000000" w:rsidP="009C38A6">
      <w:r>
        <w:pict>
          <v:rect id="_x0000_i1031" style="width:0;height:1.5pt" o:hralign="center" o:hrstd="t" o:hr="t" fillcolor="#a0a0a0" stroked="f"/>
        </w:pict>
      </w:r>
    </w:p>
    <w:p w:rsidR="009C38A6" w:rsidRPr="001E24F0" w:rsidRDefault="009C38A6" w:rsidP="009C38A6">
      <w:r w:rsidRPr="001E24F0">
        <w:rPr>
          <w:b/>
          <w:bCs/>
        </w:rPr>
        <w:t>Submitted by:</w:t>
      </w:r>
      <w:r w:rsidRPr="001E24F0">
        <w:br/>
      </w:r>
      <w:r>
        <w:rPr>
          <w:b/>
          <w:bCs/>
        </w:rPr>
        <w:t>Paul Njoroge</w:t>
      </w:r>
      <w:r w:rsidRPr="001E24F0">
        <w:br/>
        <w:t>Lead Developer &amp; Consultant</w:t>
      </w:r>
      <w:r w:rsidRPr="001E24F0">
        <w:br/>
      </w:r>
      <w:proofErr w:type="spellStart"/>
      <w:r w:rsidRPr="001E24F0">
        <w:rPr>
          <w:b/>
          <w:bCs/>
        </w:rPr>
        <w:t>TrimLine</w:t>
      </w:r>
      <w:proofErr w:type="spellEnd"/>
      <w:r w:rsidRPr="001E24F0">
        <w:rPr>
          <w:b/>
          <w:bCs/>
        </w:rPr>
        <w:t xml:space="preserve"> Systems &amp; Solutions</w:t>
      </w:r>
      <w:r w:rsidRPr="001E24F0">
        <w:br/>
      </w:r>
      <w:r w:rsidRPr="001E24F0">
        <w:rPr>
          <w:rFonts w:ascii="Segoe UI Emoji" w:hAnsi="Segoe UI Emoji" w:cs="Segoe UI Emoji"/>
        </w:rPr>
        <w:t>📞</w:t>
      </w:r>
      <w:r w:rsidRPr="001E24F0">
        <w:t xml:space="preserve"> </w:t>
      </w:r>
      <w:r>
        <w:t>0710563359</w:t>
      </w:r>
      <w:r w:rsidRPr="001E24F0">
        <w:br/>
      </w:r>
      <w:r w:rsidRPr="001E24F0">
        <w:rPr>
          <w:rFonts w:ascii="Segoe UI Emoji" w:hAnsi="Segoe UI Emoji" w:cs="Segoe UI Emoji"/>
        </w:rPr>
        <w:t>✉️</w:t>
      </w:r>
      <w:r w:rsidRPr="001E24F0">
        <w:t xml:space="preserve"> </w:t>
      </w:r>
      <w:r>
        <w:t>pnjoroge@trimline.co.ke.com/mbugus2008@gmail.com</w:t>
      </w:r>
    </w:p>
    <w:p w:rsidR="009C38A6" w:rsidRDefault="009C38A6" w:rsidP="009C38A6"/>
    <w:p w:rsidR="00721D11" w:rsidRDefault="00721D11"/>
    <w:p w:rsidR="00721D11" w:rsidRDefault="00721D11"/>
    <w:p w:rsidR="00B10197" w:rsidRDefault="00B10197"/>
    <w:sectPr w:rsidR="00B10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7462" w:rsidRDefault="00467462" w:rsidP="0002539F">
      <w:pPr>
        <w:spacing w:after="0" w:line="240" w:lineRule="auto"/>
      </w:pPr>
      <w:r>
        <w:separator/>
      </w:r>
    </w:p>
  </w:endnote>
  <w:endnote w:type="continuationSeparator" w:id="0">
    <w:p w:rsidR="00467462" w:rsidRDefault="00467462" w:rsidP="00025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7462" w:rsidRDefault="00467462" w:rsidP="0002539F">
      <w:pPr>
        <w:spacing w:after="0" w:line="240" w:lineRule="auto"/>
      </w:pPr>
      <w:r>
        <w:separator/>
      </w:r>
    </w:p>
  </w:footnote>
  <w:footnote w:type="continuationSeparator" w:id="0">
    <w:p w:rsidR="00467462" w:rsidRDefault="00467462" w:rsidP="00025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04D52"/>
    <w:multiLevelType w:val="multilevel"/>
    <w:tmpl w:val="25E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41002"/>
    <w:multiLevelType w:val="multilevel"/>
    <w:tmpl w:val="850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D95297"/>
    <w:multiLevelType w:val="multilevel"/>
    <w:tmpl w:val="460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043997">
    <w:abstractNumId w:val="2"/>
  </w:num>
  <w:num w:numId="2" w16cid:durableId="114763368">
    <w:abstractNumId w:val="1"/>
  </w:num>
  <w:num w:numId="3" w16cid:durableId="728189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A6"/>
    <w:rsid w:val="0002539F"/>
    <w:rsid w:val="002C7247"/>
    <w:rsid w:val="003D0400"/>
    <w:rsid w:val="00467462"/>
    <w:rsid w:val="00584D76"/>
    <w:rsid w:val="00721D11"/>
    <w:rsid w:val="007D01AC"/>
    <w:rsid w:val="00981043"/>
    <w:rsid w:val="00993E79"/>
    <w:rsid w:val="009C38A6"/>
    <w:rsid w:val="00B10197"/>
    <w:rsid w:val="00D709EA"/>
    <w:rsid w:val="00D84549"/>
    <w:rsid w:val="00E73982"/>
    <w:rsid w:val="00FA677B"/>
    <w:rsid w:val="00FE0BB3"/>
    <w:rsid w:val="00FE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38676"/>
  <w15:chartTrackingRefBased/>
  <w15:docId w15:val="{390111A5-3B2E-4617-9D79-AFF685BF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8A6"/>
  </w:style>
  <w:style w:type="paragraph" w:styleId="Heading1">
    <w:name w:val="heading 1"/>
    <w:basedOn w:val="Normal"/>
    <w:next w:val="Normal"/>
    <w:link w:val="Heading1Char"/>
    <w:uiPriority w:val="9"/>
    <w:qFormat/>
    <w:rsid w:val="003D0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400"/>
    <w:rPr>
      <w:b/>
      <w:bCs/>
      <w:smallCaps/>
      <w:color w:val="2F5496" w:themeColor="accent1" w:themeShade="BF"/>
      <w:spacing w:val="5"/>
    </w:rPr>
  </w:style>
  <w:style w:type="paragraph" w:customStyle="1" w:styleId="FrameContents">
    <w:name w:val="Frame Contents"/>
    <w:basedOn w:val="Normal"/>
    <w:qFormat/>
    <w:rsid w:val="003D0400"/>
    <w:pPr>
      <w:suppressAutoHyphens/>
      <w:spacing w:line="254" w:lineRule="auto"/>
      <w:ind w:left="2219" w:hanging="10"/>
    </w:pPr>
    <w:rPr>
      <w:rFonts w:ascii="Garamond" w:eastAsia="Garamond" w:hAnsi="Garamond" w:cs="Garamond"/>
      <w:color w:val="000000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25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39F"/>
  </w:style>
  <w:style w:type="paragraph" w:styleId="Footer">
    <w:name w:val="footer"/>
    <w:basedOn w:val="Normal"/>
    <w:link w:val="FooterChar"/>
    <w:uiPriority w:val="99"/>
    <w:unhideWhenUsed/>
    <w:rsid w:val="00025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-BOOK\OneDrive\Documents\Custom%20Office%20Templates\Trimline%20Letter%20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Trimline Letter Head.dotx</Template>
  <TotalTime>3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Z-BOOK</dc:creator>
  <cp:keywords/>
  <dc:description/>
  <cp:lastModifiedBy>Paul Njoroge</cp:lastModifiedBy>
  <cp:revision>3</cp:revision>
  <dcterms:created xsi:type="dcterms:W3CDTF">2025-08-19T08:01:00Z</dcterms:created>
  <dcterms:modified xsi:type="dcterms:W3CDTF">2025-08-19T08:04:00Z</dcterms:modified>
</cp:coreProperties>
</file>