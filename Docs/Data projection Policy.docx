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5D358" w14:textId="15744432" w:rsidR="00612AE1" w:rsidRPr="0052494B" w:rsidRDefault="00612AE1" w:rsidP="00612AE1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6C16EE4" wp14:editId="397920C8">
                <wp:simplePos x="0" y="0"/>
                <wp:positionH relativeFrom="column">
                  <wp:posOffset>-666750</wp:posOffset>
                </wp:positionH>
                <wp:positionV relativeFrom="page">
                  <wp:posOffset>251460</wp:posOffset>
                </wp:positionV>
                <wp:extent cx="7496175" cy="1428750"/>
                <wp:effectExtent l="57150" t="19050" r="66675" b="95250"/>
                <wp:wrapTopAndBottom/>
                <wp:docPr id="38704756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6175" cy="1428750"/>
                          <a:chOff x="0" y="0"/>
                          <a:chExt cx="7496175" cy="1428750"/>
                        </a:xfrm>
                      </wpg:grpSpPr>
                      <pic:pic xmlns:pic="http://schemas.openxmlformats.org/drawingml/2006/picture">
                        <pic:nvPicPr>
                          <pic:cNvPr id="1966826687" name="Graphic 9" descr="gradient colored graphics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7496175" cy="1428750"/>
                          </a:xfrm>
                          <a:prstGeom prst="rect">
                            <a:avLst/>
                          </a:prstGeom>
                          <a:ln w="3175">
                            <a:noFill/>
                            <a:round/>
                          </a:ln>
                          <a:effectLst>
                            <a:outerShdw blurRad="50800" dist="38160" dir="5400000" algn="t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  <wps:wsp>
                        <wps:cNvPr id="319471928" name="Text Box 2"/>
                        <wps:cNvSpPr/>
                        <wps:spPr>
                          <a:xfrm>
                            <a:off x="333375" y="552450"/>
                            <a:ext cx="391604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834F4D1" w14:textId="77777777" w:rsidR="003D0400" w:rsidRDefault="003D0400" w:rsidP="003D0400">
                              <w:pPr>
                                <w:pStyle w:val="FrameContents"/>
                                <w:ind w:left="0" w:firstLine="0"/>
                                <w:rPr>
                                  <w:rFonts w:ascii="Tahoma" w:hAnsi="Tahoma" w:cs="Tahoma"/>
                                  <w:color w:val="auto"/>
                                  <w:sz w:val="28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28"/>
                                </w:rPr>
                                <w:t>TRIMLINE SYSTEMS &amp; SOLUTIONS</w:t>
                              </w:r>
                            </w:p>
                          </w:txbxContent>
                        </wps:txbx>
                        <wps:bodyPr>
                          <a:noAutofit/>
                        </wps:bodyPr>
                      </wps:wsp>
                      <wps:wsp>
                        <wps:cNvPr id="972557308" name="Text Box 2"/>
                        <wps:cNvSpPr/>
                        <wps:spPr>
                          <a:xfrm>
                            <a:off x="333375" y="838200"/>
                            <a:ext cx="2737485" cy="413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607E7AAF" w14:textId="77777777" w:rsidR="003D0400" w:rsidRDefault="003D0400" w:rsidP="003D0400">
                              <w:pPr>
                                <w:pStyle w:val="FrameContents"/>
                                <w:spacing w:after="0" w:line="240" w:lineRule="auto"/>
                                <w:ind w:left="0" w:firstLine="0"/>
                              </w:pPr>
                              <w:proofErr w:type="spellStart"/>
                              <w:r w:rsidRPr="00F97D5F">
                                <w:t>Kijabe</w:t>
                              </w:r>
                              <w:proofErr w:type="spellEnd"/>
                              <w:r w:rsidRPr="00F97D5F"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F97D5F">
                                <w:t>street,Norfolk</w:t>
                              </w:r>
                              <w:proofErr w:type="spellEnd"/>
                              <w:proofErr w:type="gramEnd"/>
                              <w:r w:rsidRPr="00F97D5F">
                                <w:t xml:space="preserve"> towers 1st </w:t>
                              </w:r>
                              <w:proofErr w:type="spellStart"/>
                              <w:r w:rsidRPr="00F97D5F">
                                <w:t>flr</w:t>
                              </w:r>
                              <w:proofErr w:type="spellEnd"/>
                              <w:r w:rsidRPr="00F97D5F">
                                <w:t xml:space="preserve"> </w:t>
                              </w:r>
                            </w:p>
                            <w:p w14:paraId="6F35658F" w14:textId="77777777" w:rsidR="003D0400" w:rsidRDefault="003D0400" w:rsidP="003D0400">
                              <w:pPr>
                                <w:pStyle w:val="FrameContents"/>
                                <w:spacing w:after="0" w:line="240" w:lineRule="auto"/>
                                <w:ind w:left="0" w:firstLine="0"/>
                              </w:pPr>
                              <w:r>
                                <w:t>P.O. Box 35351 – 00100, Nairobi, Kenya</w:t>
                              </w:r>
                            </w:p>
                          </w:txbxContent>
                        </wps:txbx>
                        <wps:bodyPr>
                          <a:noAutofit/>
                        </wps:bodyPr>
                      </wps:wsp>
                      <wps:wsp>
                        <wps:cNvPr id="1840255637" name="Text Box 2"/>
                        <wps:cNvSpPr/>
                        <wps:spPr>
                          <a:xfrm>
                            <a:off x="2600325" y="838200"/>
                            <a:ext cx="2019935" cy="438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2B4342E2" w14:textId="77777777" w:rsidR="003D0400" w:rsidRDefault="003D0400" w:rsidP="003D0400">
                              <w:pPr>
                                <w:pStyle w:val="FrameContents"/>
                                <w:spacing w:after="0" w:line="240" w:lineRule="auto"/>
                                <w:ind w:left="0" w:firstLine="0"/>
                              </w:pPr>
                              <w:r>
                                <w:t xml:space="preserve">Tel: </w:t>
                              </w:r>
                              <w:r>
                                <w:tab/>
                                <w:t>0710563359</w:t>
                              </w:r>
                            </w:p>
                            <w:p w14:paraId="4E69A726" w14:textId="77777777" w:rsidR="003D0400" w:rsidRDefault="003D0400" w:rsidP="003D0400">
                              <w:pPr>
                                <w:pStyle w:val="FrameContents"/>
                                <w:spacing w:after="0" w:line="240" w:lineRule="auto"/>
                                <w:ind w:left="0" w:firstLine="0"/>
                              </w:pPr>
                              <w:r>
                                <w:t>Email:</w:t>
                              </w:r>
                              <w:r>
                                <w:tab/>
                                <w:t>info@trimline.co.ke</w:t>
                              </w:r>
                            </w:p>
                            <w:p w14:paraId="463E4ED8" w14:textId="77777777" w:rsidR="003D0400" w:rsidRDefault="003D0400" w:rsidP="003D0400">
                              <w:pPr>
                                <w:pStyle w:val="FrameContents"/>
                                <w:ind w:left="0" w:firstLine="0"/>
                              </w:pPr>
                            </w:p>
                          </w:txbxContent>
                        </wps:txbx>
                        <wps:bodyPr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16EE4" id="Group 4" o:spid="_x0000_s1026" style="position:absolute;margin-left:-52.5pt;margin-top:19.8pt;width:590.25pt;height:112.5pt;z-index:251662336;mso-position-vertical-relative:page" coordsize="74961,14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9" o:spid="_x0000_s1027" type="#_x0000_t75" alt="gradient colored graphics" style="position:absolute;width:74961;height:14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" strokeweight=".25pt">
                  <v:stroke joinstyle="round"/>
                  <v:imagedata r:id="rId8" o:title="gradient colored graphics"/>
                  <v:shadow on="t" color="black" opacity="26214f" origin=",-.5" offset="0,1.06mm"/>
                </v:shape>
                <v:rect id="Text Box 2" o:spid="_x0000_s1028" style="position:absolute;left:3333;top:5524;width:39161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" filled="f" stroked="f">
                  <v:textbox>
                    <w:txbxContent>
                      <w:p w14:paraId="4834F4D1" w14:textId="77777777" w:rsidR="003D0400" w:rsidRDefault="003D0400" w:rsidP="003D0400">
                        <w:pPr>
                          <w:pStyle w:val="FrameContents"/>
                          <w:ind w:left="0" w:firstLine="0"/>
                          <w:rPr>
                            <w:rFonts w:ascii="Tahoma" w:hAnsi="Tahoma" w:cs="Tahoma"/>
                            <w:color w:val="auto"/>
                            <w:sz w:val="28"/>
                          </w:rPr>
                        </w:pPr>
                        <w:r>
                          <w:rPr>
                            <w:rFonts w:ascii="Tahoma" w:hAnsi="Tahoma" w:cs="Tahoma"/>
                            <w:sz w:val="28"/>
                          </w:rPr>
                          <w:t>TRIMLINE SYSTEMS &amp; SOLUTIONS</w:t>
                        </w:r>
                      </w:p>
                    </w:txbxContent>
                  </v:textbox>
                </v:rect>
                <v:rect id="Text Box 2" o:spid="_x0000_s1029" style="position:absolute;left:3333;top:8382;width:27375;height:4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" filled="f" stroked="f">
                  <v:textbox>
                    <w:txbxContent>
                      <w:p w14:paraId="607E7AAF" w14:textId="77777777" w:rsidR="003D0400" w:rsidRDefault="003D0400" w:rsidP="003D0400">
                        <w:pPr>
                          <w:pStyle w:val="FrameContents"/>
                          <w:spacing w:after="0" w:line="240" w:lineRule="auto"/>
                          <w:ind w:left="0" w:firstLine="0"/>
                        </w:pPr>
                        <w:proofErr w:type="spellStart"/>
                        <w:r w:rsidRPr="00F97D5F">
                          <w:t>Kijabe</w:t>
                        </w:r>
                        <w:proofErr w:type="spellEnd"/>
                        <w:r w:rsidRPr="00F97D5F">
                          <w:t xml:space="preserve"> </w:t>
                        </w:r>
                        <w:proofErr w:type="spellStart"/>
                        <w:proofErr w:type="gramStart"/>
                        <w:r w:rsidRPr="00F97D5F">
                          <w:t>street,Norfolk</w:t>
                        </w:r>
                        <w:proofErr w:type="spellEnd"/>
                        <w:proofErr w:type="gramEnd"/>
                        <w:r w:rsidRPr="00F97D5F">
                          <w:t xml:space="preserve"> towers 1st </w:t>
                        </w:r>
                        <w:proofErr w:type="spellStart"/>
                        <w:r w:rsidRPr="00F97D5F">
                          <w:t>flr</w:t>
                        </w:r>
                        <w:proofErr w:type="spellEnd"/>
                        <w:r w:rsidRPr="00F97D5F">
                          <w:t xml:space="preserve"> </w:t>
                        </w:r>
                      </w:p>
                      <w:p w14:paraId="6F35658F" w14:textId="77777777" w:rsidR="003D0400" w:rsidRDefault="003D0400" w:rsidP="003D0400">
                        <w:pPr>
                          <w:pStyle w:val="FrameContents"/>
                          <w:spacing w:after="0" w:line="240" w:lineRule="auto"/>
                          <w:ind w:left="0" w:firstLine="0"/>
                        </w:pPr>
                        <w:r>
                          <w:t>P.O. Box 35351 – 00100, Nairobi, Kenya</w:t>
                        </w:r>
                      </w:p>
                    </w:txbxContent>
                  </v:textbox>
                </v:rect>
                <v:rect id="Text Box 2" o:spid="_x0000_s1030" style="position:absolute;left:26003;top:8382;width:20199;height:4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" filled="f" stroked="f">
                  <v:textbox>
                    <w:txbxContent>
                      <w:p w14:paraId="2B4342E2" w14:textId="77777777" w:rsidR="003D0400" w:rsidRDefault="003D0400" w:rsidP="003D0400">
                        <w:pPr>
                          <w:pStyle w:val="FrameContents"/>
                          <w:spacing w:after="0" w:line="240" w:lineRule="auto"/>
                          <w:ind w:left="0" w:firstLine="0"/>
                        </w:pPr>
                        <w:r>
                          <w:t xml:space="preserve">Tel: </w:t>
                        </w:r>
                        <w:r>
                          <w:tab/>
                          <w:t>0710563359</w:t>
                        </w:r>
                      </w:p>
                      <w:p w14:paraId="4E69A726" w14:textId="77777777" w:rsidR="003D0400" w:rsidRDefault="003D0400" w:rsidP="003D0400">
                        <w:pPr>
                          <w:pStyle w:val="FrameContents"/>
                          <w:spacing w:after="0" w:line="240" w:lineRule="auto"/>
                          <w:ind w:left="0" w:firstLine="0"/>
                        </w:pPr>
                        <w:r>
                          <w:t>Email:</w:t>
                        </w:r>
                        <w:r>
                          <w:tab/>
                          <w:t>info@trimline.co.ke</w:t>
                        </w:r>
                      </w:p>
                      <w:p w14:paraId="463E4ED8" w14:textId="77777777" w:rsidR="003D0400" w:rsidRDefault="003D0400" w:rsidP="003D0400">
                        <w:pPr>
                          <w:pStyle w:val="FrameContents"/>
                          <w:ind w:left="0" w:firstLine="0"/>
                        </w:pPr>
                      </w:p>
                    </w:txbxContent>
                  </v:textbox>
                </v:rect>
                <w10:wrap type="topAndBottom" anchory="page"/>
              </v:group>
            </w:pict>
          </mc:Fallback>
        </mc:AlternateContent>
      </w:r>
      <w:r w:rsidRPr="0052494B">
        <w:rPr>
          <w:b/>
          <w:bCs/>
          <w:sz w:val="28"/>
          <w:szCs w:val="28"/>
        </w:rPr>
        <w:t>Data Protection &amp; Backup Policy</w:t>
      </w:r>
    </w:p>
    <w:p w14:paraId="63B98DF7" w14:textId="77777777" w:rsidR="00612AE1" w:rsidRPr="0052494B" w:rsidRDefault="00612AE1" w:rsidP="00612AE1">
      <w:r w:rsidRPr="0052494B">
        <w:rPr>
          <w:i/>
          <w:iCs/>
        </w:rPr>
        <w:t>(For Data Collected via Mobile Applications)</w:t>
      </w:r>
    </w:p>
    <w:p w14:paraId="60882302" w14:textId="77777777" w:rsidR="00612AE1" w:rsidRPr="0052494B" w:rsidRDefault="00612AE1" w:rsidP="00612AE1">
      <w:pPr>
        <w:rPr>
          <w:b/>
          <w:bCs/>
        </w:rPr>
      </w:pPr>
      <w:r w:rsidRPr="0052494B">
        <w:rPr>
          <w:b/>
          <w:bCs/>
        </w:rPr>
        <w:t>1. Purpose</w:t>
      </w:r>
    </w:p>
    <w:p w14:paraId="61B3DB3E" w14:textId="77777777" w:rsidR="00612AE1" w:rsidRPr="0052494B" w:rsidRDefault="00612AE1" w:rsidP="00612AE1">
      <w:r w:rsidRPr="0052494B">
        <w:t xml:space="preserve">This policy ensures that all data collected through our mobile applications is </w:t>
      </w:r>
      <w:r w:rsidRPr="0052494B">
        <w:rPr>
          <w:b/>
          <w:bCs/>
        </w:rPr>
        <w:t>securely handled, stored, and backed up</w:t>
      </w:r>
      <w:r w:rsidRPr="0052494B">
        <w:t>, in compliance with applicable data protection laws and best practices.</w:t>
      </w:r>
    </w:p>
    <w:p w14:paraId="2049BE1D" w14:textId="77777777" w:rsidR="00612AE1" w:rsidRPr="0052494B" w:rsidRDefault="00612AE1" w:rsidP="00612AE1">
      <w:pPr>
        <w:rPr>
          <w:b/>
          <w:bCs/>
        </w:rPr>
      </w:pPr>
      <w:r w:rsidRPr="0052494B">
        <w:rPr>
          <w:b/>
          <w:bCs/>
        </w:rPr>
        <w:t>2. Scope</w:t>
      </w:r>
    </w:p>
    <w:p w14:paraId="480F2125" w14:textId="77777777" w:rsidR="00612AE1" w:rsidRPr="0052494B" w:rsidRDefault="00612AE1" w:rsidP="00612AE1">
      <w:r w:rsidRPr="0052494B">
        <w:t>This policy applies to:</w:t>
      </w:r>
    </w:p>
    <w:p w14:paraId="077774A4" w14:textId="77777777" w:rsidR="00612AE1" w:rsidRPr="0052494B" w:rsidRDefault="00612AE1" w:rsidP="00612AE1">
      <w:pPr>
        <w:numPr>
          <w:ilvl w:val="0"/>
          <w:numId w:val="1"/>
        </w:numPr>
      </w:pPr>
      <w:r w:rsidRPr="0052494B">
        <w:t>All data collected from users via our mobile applications.</w:t>
      </w:r>
    </w:p>
    <w:p w14:paraId="0CC27626" w14:textId="77777777" w:rsidR="00612AE1" w:rsidRPr="0052494B" w:rsidRDefault="00612AE1" w:rsidP="00612AE1">
      <w:pPr>
        <w:numPr>
          <w:ilvl w:val="0"/>
          <w:numId w:val="1"/>
        </w:numPr>
      </w:pPr>
      <w:r w:rsidRPr="0052494B">
        <w:t>All staff, contractors, and third parties who have access to this data.</w:t>
      </w:r>
    </w:p>
    <w:p w14:paraId="1B3B369F" w14:textId="77777777" w:rsidR="00612AE1" w:rsidRPr="0052494B" w:rsidRDefault="00612AE1" w:rsidP="00612AE1">
      <w:pPr>
        <w:numPr>
          <w:ilvl w:val="0"/>
          <w:numId w:val="1"/>
        </w:numPr>
      </w:pPr>
      <w:r w:rsidRPr="0052494B">
        <w:t>All systems used for collection, transmission, storage, and backup of app data.</w:t>
      </w:r>
    </w:p>
    <w:p w14:paraId="4644A0E2" w14:textId="77777777" w:rsidR="00612AE1" w:rsidRPr="0052494B" w:rsidRDefault="00612AE1" w:rsidP="00612AE1">
      <w:pPr>
        <w:rPr>
          <w:b/>
          <w:bCs/>
        </w:rPr>
      </w:pPr>
      <w:r w:rsidRPr="0052494B">
        <w:rPr>
          <w:b/>
          <w:bCs/>
        </w:rPr>
        <w:t>3. Data Protection Principles</w:t>
      </w:r>
    </w:p>
    <w:p w14:paraId="51DCD9BD" w14:textId="77777777" w:rsidR="00612AE1" w:rsidRPr="0052494B" w:rsidRDefault="00612AE1" w:rsidP="00612AE1">
      <w:r w:rsidRPr="0052494B">
        <w:t>We commit to the following principles:</w:t>
      </w:r>
    </w:p>
    <w:p w14:paraId="209A071F" w14:textId="77777777" w:rsidR="00612AE1" w:rsidRPr="0052494B" w:rsidRDefault="00612AE1" w:rsidP="00612AE1">
      <w:pPr>
        <w:numPr>
          <w:ilvl w:val="0"/>
          <w:numId w:val="2"/>
        </w:numPr>
      </w:pPr>
      <w:r w:rsidRPr="0052494B">
        <w:rPr>
          <w:b/>
          <w:bCs/>
        </w:rPr>
        <w:t>Lawfulness &amp; Consent</w:t>
      </w:r>
      <w:r w:rsidRPr="0052494B">
        <w:t xml:space="preserve"> – Data is collected only with the user’s knowledge and consent.</w:t>
      </w:r>
    </w:p>
    <w:p w14:paraId="500FF379" w14:textId="77777777" w:rsidR="00612AE1" w:rsidRPr="0052494B" w:rsidRDefault="00612AE1" w:rsidP="00612AE1">
      <w:pPr>
        <w:numPr>
          <w:ilvl w:val="0"/>
          <w:numId w:val="2"/>
        </w:numPr>
      </w:pPr>
      <w:r w:rsidRPr="0052494B">
        <w:rPr>
          <w:b/>
          <w:bCs/>
        </w:rPr>
        <w:t>Minimal Collection</w:t>
      </w:r>
      <w:r w:rsidRPr="0052494B">
        <w:t xml:space="preserve"> – Only data necessary for service delivery is collected.</w:t>
      </w:r>
    </w:p>
    <w:p w14:paraId="0EFC402D" w14:textId="77777777" w:rsidR="00612AE1" w:rsidRPr="0052494B" w:rsidRDefault="00612AE1" w:rsidP="00612AE1">
      <w:pPr>
        <w:numPr>
          <w:ilvl w:val="0"/>
          <w:numId w:val="2"/>
        </w:numPr>
      </w:pPr>
      <w:r w:rsidRPr="0052494B">
        <w:rPr>
          <w:b/>
          <w:bCs/>
        </w:rPr>
        <w:t>Confidentiality</w:t>
      </w:r>
      <w:r w:rsidRPr="0052494B">
        <w:t xml:space="preserve"> – Data is protected from unauthorized access.</w:t>
      </w:r>
    </w:p>
    <w:p w14:paraId="7E36C24E" w14:textId="77777777" w:rsidR="00612AE1" w:rsidRPr="0052494B" w:rsidRDefault="00612AE1" w:rsidP="00612AE1">
      <w:pPr>
        <w:numPr>
          <w:ilvl w:val="0"/>
          <w:numId w:val="2"/>
        </w:numPr>
      </w:pPr>
      <w:r w:rsidRPr="0052494B">
        <w:rPr>
          <w:b/>
          <w:bCs/>
        </w:rPr>
        <w:t>Integrity</w:t>
      </w:r>
      <w:r w:rsidRPr="0052494B">
        <w:t xml:space="preserve"> – Data is protected against accidental loss or alteration.</w:t>
      </w:r>
    </w:p>
    <w:p w14:paraId="15C920E0" w14:textId="77777777" w:rsidR="00612AE1" w:rsidRPr="0052494B" w:rsidRDefault="00612AE1" w:rsidP="00612AE1">
      <w:pPr>
        <w:numPr>
          <w:ilvl w:val="0"/>
          <w:numId w:val="2"/>
        </w:numPr>
      </w:pPr>
      <w:r w:rsidRPr="0052494B">
        <w:rPr>
          <w:b/>
          <w:bCs/>
        </w:rPr>
        <w:t>Availability</w:t>
      </w:r>
      <w:r w:rsidRPr="0052494B">
        <w:t xml:space="preserve"> – Data is always accessible for authorized business use.</w:t>
      </w:r>
    </w:p>
    <w:p w14:paraId="52AF3912" w14:textId="77777777" w:rsidR="00612AE1" w:rsidRPr="0052494B" w:rsidRDefault="00612AE1" w:rsidP="00612AE1">
      <w:pPr>
        <w:rPr>
          <w:b/>
          <w:bCs/>
        </w:rPr>
      </w:pPr>
      <w:r w:rsidRPr="0052494B">
        <w:rPr>
          <w:b/>
          <w:bCs/>
        </w:rPr>
        <w:t>4. Data Security Measures</w:t>
      </w:r>
    </w:p>
    <w:p w14:paraId="272D49EC" w14:textId="77777777" w:rsidR="00612AE1" w:rsidRPr="0052494B" w:rsidRDefault="00612AE1" w:rsidP="00612AE1">
      <w:pPr>
        <w:numPr>
          <w:ilvl w:val="0"/>
          <w:numId w:val="3"/>
        </w:numPr>
      </w:pPr>
      <w:r w:rsidRPr="0052494B">
        <w:rPr>
          <w:b/>
          <w:bCs/>
        </w:rPr>
        <w:t>Collection</w:t>
      </w:r>
      <w:r w:rsidRPr="0052494B">
        <w:t>: Input validation, encryption of sensitive fields where applicable.</w:t>
      </w:r>
    </w:p>
    <w:p w14:paraId="0F79A92C" w14:textId="77777777" w:rsidR="00612AE1" w:rsidRPr="0052494B" w:rsidRDefault="00612AE1" w:rsidP="00612AE1">
      <w:pPr>
        <w:numPr>
          <w:ilvl w:val="0"/>
          <w:numId w:val="3"/>
        </w:numPr>
      </w:pPr>
      <w:r w:rsidRPr="0052494B">
        <w:rPr>
          <w:b/>
          <w:bCs/>
        </w:rPr>
        <w:t>Transmission</w:t>
      </w:r>
      <w:r w:rsidRPr="0052494B">
        <w:t>: All app-to-server communication is encrypted via HTTPS/TLS.</w:t>
      </w:r>
    </w:p>
    <w:p w14:paraId="495BA692" w14:textId="77777777" w:rsidR="00612AE1" w:rsidRPr="0052494B" w:rsidRDefault="00612AE1" w:rsidP="00612AE1">
      <w:pPr>
        <w:numPr>
          <w:ilvl w:val="0"/>
          <w:numId w:val="3"/>
        </w:numPr>
      </w:pPr>
      <w:r w:rsidRPr="0052494B">
        <w:rPr>
          <w:b/>
          <w:bCs/>
        </w:rPr>
        <w:t>Storage</w:t>
      </w:r>
      <w:r w:rsidRPr="0052494B">
        <w:t>:</w:t>
      </w:r>
    </w:p>
    <w:p w14:paraId="5C12019C" w14:textId="6DCD59C7" w:rsidR="00612AE1" w:rsidRPr="0052494B" w:rsidRDefault="00612AE1" w:rsidP="00612AE1">
      <w:pPr>
        <w:numPr>
          <w:ilvl w:val="1"/>
          <w:numId w:val="3"/>
        </w:numPr>
      </w:pPr>
      <w:r w:rsidRPr="0052494B">
        <w:t>Databases are encrypted at rest.</w:t>
      </w:r>
    </w:p>
    <w:p w14:paraId="39D49DF5" w14:textId="77777777" w:rsidR="00612AE1" w:rsidRPr="0052494B" w:rsidRDefault="00612AE1" w:rsidP="00612AE1">
      <w:pPr>
        <w:numPr>
          <w:ilvl w:val="1"/>
          <w:numId w:val="3"/>
        </w:numPr>
      </w:pPr>
      <w:r w:rsidRPr="0052494B">
        <w:t>Access is restricted to authorized personnel via role-based controls.</w:t>
      </w:r>
    </w:p>
    <w:p w14:paraId="77620420" w14:textId="77777777" w:rsidR="00612AE1" w:rsidRPr="0052494B" w:rsidRDefault="00612AE1" w:rsidP="00612AE1">
      <w:pPr>
        <w:numPr>
          <w:ilvl w:val="0"/>
          <w:numId w:val="3"/>
        </w:numPr>
      </w:pPr>
      <w:r w:rsidRPr="0052494B">
        <w:rPr>
          <w:b/>
          <w:bCs/>
        </w:rPr>
        <w:lastRenderedPageBreak/>
        <w:t>Access Management</w:t>
      </w:r>
      <w:r w:rsidRPr="0052494B">
        <w:t>: Staff access is logged and regularly reviewed.</w:t>
      </w:r>
    </w:p>
    <w:p w14:paraId="2A60B1BF" w14:textId="77777777" w:rsidR="00612AE1" w:rsidRPr="0052494B" w:rsidRDefault="00612AE1" w:rsidP="00612AE1">
      <w:pPr>
        <w:rPr>
          <w:b/>
          <w:bCs/>
        </w:rPr>
      </w:pPr>
      <w:r w:rsidRPr="0052494B">
        <w:rPr>
          <w:b/>
          <w:bCs/>
        </w:rPr>
        <w:t>5. Backup &amp; Recovery</w:t>
      </w:r>
    </w:p>
    <w:p w14:paraId="5A8FB36B" w14:textId="77777777" w:rsidR="00612AE1" w:rsidRPr="0052494B" w:rsidRDefault="00612AE1" w:rsidP="00612AE1">
      <w:pPr>
        <w:numPr>
          <w:ilvl w:val="0"/>
          <w:numId w:val="4"/>
        </w:numPr>
      </w:pPr>
      <w:r w:rsidRPr="0052494B">
        <w:rPr>
          <w:b/>
          <w:bCs/>
        </w:rPr>
        <w:t>Frequency</w:t>
      </w:r>
      <w:r w:rsidRPr="0052494B">
        <w:t>: Backups of all mobile app data are performed daily.</w:t>
      </w:r>
    </w:p>
    <w:p w14:paraId="55E2F134" w14:textId="77777777" w:rsidR="00612AE1" w:rsidRPr="0052494B" w:rsidRDefault="00612AE1" w:rsidP="00612AE1">
      <w:pPr>
        <w:numPr>
          <w:ilvl w:val="0"/>
          <w:numId w:val="4"/>
        </w:numPr>
      </w:pPr>
      <w:r w:rsidRPr="0052494B">
        <w:rPr>
          <w:b/>
          <w:bCs/>
        </w:rPr>
        <w:t>Redundancy</w:t>
      </w:r>
      <w:r w:rsidRPr="0052494B">
        <w:t>: Backups are stored in at least two secure locations (cloud/offsite).</w:t>
      </w:r>
    </w:p>
    <w:p w14:paraId="7E4C2FDA" w14:textId="77777777" w:rsidR="00612AE1" w:rsidRPr="0052494B" w:rsidRDefault="00612AE1" w:rsidP="00612AE1">
      <w:pPr>
        <w:numPr>
          <w:ilvl w:val="0"/>
          <w:numId w:val="4"/>
        </w:numPr>
      </w:pPr>
      <w:r w:rsidRPr="0052494B">
        <w:rPr>
          <w:b/>
          <w:bCs/>
        </w:rPr>
        <w:t>Encryption</w:t>
      </w:r>
      <w:r w:rsidRPr="0052494B">
        <w:t>: All backup files are encrypted before storage.</w:t>
      </w:r>
    </w:p>
    <w:p w14:paraId="4BD4C7D7" w14:textId="77777777" w:rsidR="00612AE1" w:rsidRPr="0052494B" w:rsidRDefault="00612AE1" w:rsidP="00612AE1">
      <w:pPr>
        <w:numPr>
          <w:ilvl w:val="0"/>
          <w:numId w:val="4"/>
        </w:numPr>
      </w:pPr>
      <w:r w:rsidRPr="0052494B">
        <w:rPr>
          <w:b/>
          <w:bCs/>
        </w:rPr>
        <w:t>Retention</w:t>
      </w:r>
      <w:r w:rsidRPr="0052494B">
        <w:t>: Backups are retained for a minimum of 90 days (configurable per client).</w:t>
      </w:r>
    </w:p>
    <w:p w14:paraId="3D035082" w14:textId="77777777" w:rsidR="00612AE1" w:rsidRPr="0052494B" w:rsidRDefault="00612AE1" w:rsidP="00612AE1">
      <w:pPr>
        <w:numPr>
          <w:ilvl w:val="0"/>
          <w:numId w:val="4"/>
        </w:numPr>
      </w:pPr>
      <w:r w:rsidRPr="0052494B">
        <w:rPr>
          <w:b/>
          <w:bCs/>
        </w:rPr>
        <w:t>Testing</w:t>
      </w:r>
      <w:r w:rsidRPr="0052494B">
        <w:t>: Backup restoration tests are conducted quarterly to ensure reliability.</w:t>
      </w:r>
    </w:p>
    <w:p w14:paraId="4334570E" w14:textId="77777777" w:rsidR="00612AE1" w:rsidRPr="0052494B" w:rsidRDefault="00612AE1" w:rsidP="00612AE1">
      <w:pPr>
        <w:numPr>
          <w:ilvl w:val="0"/>
          <w:numId w:val="4"/>
        </w:numPr>
      </w:pPr>
      <w:r w:rsidRPr="0052494B">
        <w:rPr>
          <w:b/>
          <w:bCs/>
        </w:rPr>
        <w:t>Disaster Recovery</w:t>
      </w:r>
      <w:r w:rsidRPr="0052494B">
        <w:t>: In case of data loss (e.g., cyberattack, system failure, accidental deletion), restoration from backup will be initiated within defined recovery timelines.</w:t>
      </w:r>
    </w:p>
    <w:p w14:paraId="77D51AAA" w14:textId="77777777" w:rsidR="00612AE1" w:rsidRPr="0052494B" w:rsidRDefault="00612AE1" w:rsidP="00612AE1">
      <w:pPr>
        <w:rPr>
          <w:b/>
          <w:bCs/>
        </w:rPr>
      </w:pPr>
      <w:r w:rsidRPr="0052494B">
        <w:rPr>
          <w:b/>
          <w:bCs/>
        </w:rPr>
        <w:t>6. Compliance</w:t>
      </w:r>
    </w:p>
    <w:p w14:paraId="456CE704" w14:textId="77777777" w:rsidR="00612AE1" w:rsidRPr="0052494B" w:rsidRDefault="00612AE1" w:rsidP="00612AE1">
      <w:r w:rsidRPr="0052494B">
        <w:t>This policy aligns with:</w:t>
      </w:r>
    </w:p>
    <w:p w14:paraId="7DE756A5" w14:textId="77777777" w:rsidR="00612AE1" w:rsidRPr="0052494B" w:rsidRDefault="00612AE1" w:rsidP="00612AE1">
      <w:pPr>
        <w:numPr>
          <w:ilvl w:val="0"/>
          <w:numId w:val="5"/>
        </w:numPr>
      </w:pPr>
      <w:r w:rsidRPr="0052494B">
        <w:rPr>
          <w:b/>
          <w:bCs/>
        </w:rPr>
        <w:t>Kenya Data Protection Act (2019)</w:t>
      </w:r>
    </w:p>
    <w:p w14:paraId="2EF4021C" w14:textId="77777777" w:rsidR="00612AE1" w:rsidRPr="0052494B" w:rsidRDefault="00612AE1" w:rsidP="00612AE1">
      <w:pPr>
        <w:numPr>
          <w:ilvl w:val="0"/>
          <w:numId w:val="5"/>
        </w:numPr>
      </w:pPr>
      <w:r w:rsidRPr="0052494B">
        <w:rPr>
          <w:b/>
          <w:bCs/>
        </w:rPr>
        <w:t>General Data Protection Regulation (GDPR)</w:t>
      </w:r>
      <w:r w:rsidRPr="0052494B">
        <w:t xml:space="preserve"> (where applicable)</w:t>
      </w:r>
    </w:p>
    <w:p w14:paraId="6201C3E9" w14:textId="77777777" w:rsidR="00612AE1" w:rsidRPr="0052494B" w:rsidRDefault="00612AE1" w:rsidP="00612AE1">
      <w:pPr>
        <w:numPr>
          <w:ilvl w:val="0"/>
          <w:numId w:val="5"/>
        </w:numPr>
      </w:pPr>
      <w:r w:rsidRPr="0052494B">
        <w:t>Industry best practices for data security and continuity.</w:t>
      </w:r>
    </w:p>
    <w:p w14:paraId="53F2A74A" w14:textId="77777777" w:rsidR="00612AE1" w:rsidRPr="0052494B" w:rsidRDefault="00612AE1" w:rsidP="00612AE1">
      <w:pPr>
        <w:rPr>
          <w:b/>
          <w:bCs/>
        </w:rPr>
      </w:pPr>
      <w:r w:rsidRPr="0052494B">
        <w:rPr>
          <w:b/>
          <w:bCs/>
        </w:rPr>
        <w:t>7. Roles &amp; Responsibilities</w:t>
      </w:r>
    </w:p>
    <w:p w14:paraId="1F08AC0F" w14:textId="77777777" w:rsidR="00612AE1" w:rsidRPr="0052494B" w:rsidRDefault="00612AE1" w:rsidP="00612AE1">
      <w:pPr>
        <w:numPr>
          <w:ilvl w:val="0"/>
          <w:numId w:val="6"/>
        </w:numPr>
      </w:pPr>
      <w:r w:rsidRPr="0052494B">
        <w:rPr>
          <w:b/>
          <w:bCs/>
        </w:rPr>
        <w:t>Data Protection Officer (DPO)</w:t>
      </w:r>
      <w:r w:rsidRPr="0052494B">
        <w:t xml:space="preserve"> – Oversees compliance and responds to data subject requests.</w:t>
      </w:r>
    </w:p>
    <w:p w14:paraId="2ABD7DB0" w14:textId="77777777" w:rsidR="00612AE1" w:rsidRPr="0052494B" w:rsidRDefault="00612AE1" w:rsidP="00612AE1">
      <w:pPr>
        <w:numPr>
          <w:ilvl w:val="0"/>
          <w:numId w:val="6"/>
        </w:numPr>
      </w:pPr>
      <w:r w:rsidRPr="0052494B">
        <w:rPr>
          <w:b/>
          <w:bCs/>
        </w:rPr>
        <w:t>IT/Systems Team</w:t>
      </w:r>
      <w:r w:rsidRPr="0052494B">
        <w:t xml:space="preserve"> – Implements and monitors backup and recovery systems.</w:t>
      </w:r>
    </w:p>
    <w:p w14:paraId="428B924B" w14:textId="77777777" w:rsidR="00612AE1" w:rsidRPr="0052494B" w:rsidRDefault="00612AE1" w:rsidP="00612AE1">
      <w:pPr>
        <w:numPr>
          <w:ilvl w:val="0"/>
          <w:numId w:val="6"/>
        </w:numPr>
      </w:pPr>
      <w:r w:rsidRPr="0052494B">
        <w:rPr>
          <w:b/>
          <w:bCs/>
        </w:rPr>
        <w:t>All Staff</w:t>
      </w:r>
      <w:r w:rsidRPr="0052494B">
        <w:t xml:space="preserve"> – Must adhere to access rules and report incidents immediately.</w:t>
      </w:r>
    </w:p>
    <w:p w14:paraId="3D9A462D" w14:textId="77777777" w:rsidR="00612AE1" w:rsidRPr="0052494B" w:rsidRDefault="00612AE1" w:rsidP="00612AE1">
      <w:pPr>
        <w:rPr>
          <w:b/>
          <w:bCs/>
        </w:rPr>
      </w:pPr>
      <w:r w:rsidRPr="0052494B">
        <w:rPr>
          <w:b/>
          <w:bCs/>
        </w:rPr>
        <w:t>8. Review &amp; Updates</w:t>
      </w:r>
    </w:p>
    <w:p w14:paraId="6282F4F4" w14:textId="77777777" w:rsidR="00612AE1" w:rsidRPr="0052494B" w:rsidRDefault="00612AE1" w:rsidP="00612AE1">
      <w:r w:rsidRPr="0052494B">
        <w:t xml:space="preserve">This policy will be reviewed </w:t>
      </w:r>
      <w:r w:rsidRPr="0052494B">
        <w:rPr>
          <w:b/>
          <w:bCs/>
        </w:rPr>
        <w:t>annually</w:t>
      </w:r>
      <w:r w:rsidRPr="0052494B">
        <w:t xml:space="preserve"> or after major system changes to ensure continued compliance and effectiveness.</w:t>
      </w:r>
    </w:p>
    <w:p w14:paraId="54FC0EDA" w14:textId="77777777" w:rsidR="00612AE1" w:rsidRDefault="00612AE1" w:rsidP="00612AE1"/>
    <w:p w14:paraId="52103477" w14:textId="77777777" w:rsidR="00721D11" w:rsidRDefault="00721D11"/>
    <w:p w14:paraId="52B9A37A" w14:textId="0BB5334C" w:rsidR="00B10197" w:rsidRDefault="00B10197"/>
    <w:sectPr w:rsidR="00B10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BAA74" w14:textId="77777777" w:rsidR="00DC1626" w:rsidRDefault="00DC1626" w:rsidP="0002539F">
      <w:pPr>
        <w:spacing w:after="0" w:line="240" w:lineRule="auto"/>
      </w:pPr>
      <w:r>
        <w:separator/>
      </w:r>
    </w:p>
  </w:endnote>
  <w:endnote w:type="continuationSeparator" w:id="0">
    <w:p w14:paraId="46DB9D3B" w14:textId="77777777" w:rsidR="00DC1626" w:rsidRDefault="00DC1626" w:rsidP="00025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EF472" w14:textId="77777777" w:rsidR="00DC1626" w:rsidRDefault="00DC1626" w:rsidP="0002539F">
      <w:pPr>
        <w:spacing w:after="0" w:line="240" w:lineRule="auto"/>
      </w:pPr>
      <w:r>
        <w:separator/>
      </w:r>
    </w:p>
  </w:footnote>
  <w:footnote w:type="continuationSeparator" w:id="0">
    <w:p w14:paraId="40BD5F10" w14:textId="77777777" w:rsidR="00DC1626" w:rsidRDefault="00DC1626" w:rsidP="000253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72C84"/>
    <w:multiLevelType w:val="multilevel"/>
    <w:tmpl w:val="0886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B02F1"/>
    <w:multiLevelType w:val="multilevel"/>
    <w:tmpl w:val="0C3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72BD2"/>
    <w:multiLevelType w:val="multilevel"/>
    <w:tmpl w:val="B2BA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26439"/>
    <w:multiLevelType w:val="multilevel"/>
    <w:tmpl w:val="5806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52D96"/>
    <w:multiLevelType w:val="multilevel"/>
    <w:tmpl w:val="2FE8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738FC"/>
    <w:multiLevelType w:val="multilevel"/>
    <w:tmpl w:val="D31E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323638">
    <w:abstractNumId w:val="4"/>
  </w:num>
  <w:num w:numId="2" w16cid:durableId="1705329693">
    <w:abstractNumId w:val="5"/>
  </w:num>
  <w:num w:numId="3" w16cid:durableId="1414282969">
    <w:abstractNumId w:val="3"/>
  </w:num>
  <w:num w:numId="4" w16cid:durableId="102578840">
    <w:abstractNumId w:val="2"/>
  </w:num>
  <w:num w:numId="5" w16cid:durableId="1146823145">
    <w:abstractNumId w:val="0"/>
  </w:num>
  <w:num w:numId="6" w16cid:durableId="990791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00"/>
    <w:rsid w:val="0002539F"/>
    <w:rsid w:val="002C7247"/>
    <w:rsid w:val="003A31F6"/>
    <w:rsid w:val="003D0400"/>
    <w:rsid w:val="00584D76"/>
    <w:rsid w:val="00612AE1"/>
    <w:rsid w:val="00721D11"/>
    <w:rsid w:val="00937AE2"/>
    <w:rsid w:val="00981043"/>
    <w:rsid w:val="00993E79"/>
    <w:rsid w:val="00B10197"/>
    <w:rsid w:val="00D83FFF"/>
    <w:rsid w:val="00DC1626"/>
    <w:rsid w:val="00E73982"/>
    <w:rsid w:val="00FE0BB3"/>
    <w:rsid w:val="00FE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B0A96"/>
  <w15:chartTrackingRefBased/>
  <w15:docId w15:val="{ACE4DDBD-2930-400A-90A7-F0E0FE15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AE1"/>
  </w:style>
  <w:style w:type="paragraph" w:styleId="Heading1">
    <w:name w:val="heading 1"/>
    <w:basedOn w:val="Normal"/>
    <w:next w:val="Normal"/>
    <w:link w:val="Heading1Char"/>
    <w:uiPriority w:val="9"/>
    <w:qFormat/>
    <w:rsid w:val="003D0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400"/>
    <w:rPr>
      <w:b/>
      <w:bCs/>
      <w:smallCaps/>
      <w:color w:val="2F5496" w:themeColor="accent1" w:themeShade="BF"/>
      <w:spacing w:val="5"/>
    </w:rPr>
  </w:style>
  <w:style w:type="paragraph" w:customStyle="1" w:styleId="FrameContents">
    <w:name w:val="Frame Contents"/>
    <w:basedOn w:val="Normal"/>
    <w:qFormat/>
    <w:rsid w:val="003D0400"/>
    <w:pPr>
      <w:suppressAutoHyphens/>
      <w:spacing w:line="254" w:lineRule="auto"/>
      <w:ind w:left="2219" w:hanging="10"/>
    </w:pPr>
    <w:rPr>
      <w:rFonts w:ascii="Garamond" w:eastAsia="Garamond" w:hAnsi="Garamond" w:cs="Garamond"/>
      <w:color w:val="000000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25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39F"/>
  </w:style>
  <w:style w:type="paragraph" w:styleId="Footer">
    <w:name w:val="footer"/>
    <w:basedOn w:val="Normal"/>
    <w:link w:val="FooterChar"/>
    <w:uiPriority w:val="99"/>
    <w:unhideWhenUsed/>
    <w:rsid w:val="00025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Data projection Policy.docx</Template>
  <TotalTime>1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Njoroge</dc:creator>
  <cp:keywords/>
  <dc:description/>
  <cp:lastModifiedBy>Paul Njoroge</cp:lastModifiedBy>
  <cp:revision>2</cp:revision>
  <dcterms:created xsi:type="dcterms:W3CDTF">2025-09-29T05:38:00Z</dcterms:created>
  <dcterms:modified xsi:type="dcterms:W3CDTF">2025-09-29T05:38:00Z</dcterms:modified>
</cp:coreProperties>
</file>