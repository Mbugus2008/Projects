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FFA74" w14:textId="77777777" w:rsidR="004E3FD8" w:rsidRDefault="004E3FD8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4712DAA4" wp14:editId="395AA1D1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475" cy="457200"/>
                <wp:effectExtent l="0" t="0" r="952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475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6BA29D" id="Rectangle 1" o:spid="_x0000_s1026" alt="&quot;&quot;" style="position:absolute;margin-left:36.35pt;margin-top:10in;width:539.2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" fillcolor="#648276 [3208]" stroked="f">
                <w10:wrap anchorx="page"/>
                <w10:anchorlock/>
              </v:rect>
            </w:pict>
          </mc:Fallback>
        </mc:AlternateContent>
      </w:r>
    </w:p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900"/>
        <w:gridCol w:w="8991"/>
        <w:gridCol w:w="899"/>
      </w:tblGrid>
      <w:tr w:rsidR="00605A5B" w14:paraId="4DCEC854" w14:textId="77777777" w:rsidTr="00AB2CDC">
        <w:trPr>
          <w:trHeight w:val="2160"/>
        </w:trPr>
        <w:tc>
          <w:tcPr>
            <w:tcW w:w="900" w:type="dxa"/>
          </w:tcPr>
          <w:p w14:paraId="2207EF43" w14:textId="77777777" w:rsidR="00605A5B" w:rsidRDefault="00605A5B"/>
        </w:tc>
        <w:tc>
          <w:tcPr>
            <w:tcW w:w="8991" w:type="dxa"/>
          </w:tcPr>
          <w:p w14:paraId="25729CE2" w14:textId="61F73D37" w:rsidR="00605A5B" w:rsidRPr="00F316AD" w:rsidRDefault="00BC233F" w:rsidP="00AB2CDC">
            <w:pPr>
              <w:pStyle w:val="TitleAlt"/>
            </w:pPr>
            <w:r>
              <w:t>Paul M, Njoroge</w:t>
            </w:r>
          </w:p>
          <w:p w14:paraId="38F93EC7" w14:textId="43A4F66F" w:rsidR="00605A5B" w:rsidRDefault="00BC233F" w:rsidP="00A77921">
            <w:pPr>
              <w:pStyle w:val="Subtitle"/>
            </w:pPr>
            <w:r>
              <w:t>Full Stack Developer</w:t>
            </w:r>
          </w:p>
        </w:tc>
        <w:tc>
          <w:tcPr>
            <w:tcW w:w="899" w:type="dxa"/>
          </w:tcPr>
          <w:p w14:paraId="4CEA265E" w14:textId="77777777" w:rsidR="00605A5B" w:rsidRDefault="00605A5B"/>
        </w:tc>
      </w:tr>
    </w:tbl>
    <w:p w14:paraId="10E812BD" w14:textId="77777777" w:rsidR="00507E93" w:rsidRPr="00507E93" w:rsidRDefault="00507E93">
      <w:pPr>
        <w:rPr>
          <w:sz w:val="8"/>
          <w:szCs w:val="8"/>
        </w:rPr>
      </w:pPr>
    </w:p>
    <w:tbl>
      <w:tblPr>
        <w:tblW w:w="0" w:type="auto"/>
        <w:tblLayout w:type="fixed"/>
        <w:tblCellMar>
          <w:left w:w="288" w:type="dxa"/>
          <w:right w:w="288" w:type="dxa"/>
        </w:tblCellMar>
        <w:tblLook w:val="0600" w:firstRow="0" w:lastRow="0" w:firstColumn="0" w:lastColumn="0" w:noHBand="1" w:noVBand="1"/>
      </w:tblPr>
      <w:tblGrid>
        <w:gridCol w:w="3601"/>
        <w:gridCol w:w="7189"/>
      </w:tblGrid>
      <w:tr w:rsidR="00507E93" w14:paraId="5D624E2B" w14:textId="77777777" w:rsidTr="00853F52">
        <w:tc>
          <w:tcPr>
            <w:tcW w:w="3601" w:type="dxa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3223966E" w14:textId="77777777" w:rsidR="00507E93" w:rsidRDefault="00507E93"/>
        </w:tc>
        <w:tc>
          <w:tcPr>
            <w:tcW w:w="7189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1A4ED587" w14:textId="77777777" w:rsidR="00507E93" w:rsidRDefault="00507E93"/>
        </w:tc>
      </w:tr>
      <w:tr w:rsidR="00853F52" w14:paraId="08C3C703" w14:textId="77777777" w:rsidTr="00060BFC">
        <w:trPr>
          <w:trHeight w:val="9910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1F5DB552" w14:textId="77777777" w:rsidR="00853F52" w:rsidRPr="00605A5B" w:rsidRDefault="00000000" w:rsidP="00C604F8">
            <w:pPr>
              <w:pStyle w:val="Heading1"/>
              <w:jc w:val="right"/>
            </w:pPr>
            <w:sdt>
              <w:sdtPr>
                <w:id w:val="1604447469"/>
                <w:placeholder>
                  <w:docPart w:val="1B818FD63BC94DB7A9BE5D1C0F97C96F"/>
                </w:placeholder>
                <w:temporary/>
                <w:showingPlcHdr/>
                <w15:appearance w15:val="hidden"/>
                <w:text/>
              </w:sdtPr>
              <w:sdtContent>
                <w:r w:rsidR="00853F52" w:rsidRPr="00605A5B">
                  <w:t>Contact</w:t>
                </w:r>
              </w:sdtContent>
            </w:sdt>
          </w:p>
          <w:p w14:paraId="027A0D8D" w14:textId="048FBC37" w:rsidR="00853F52" w:rsidRPr="00C42F47" w:rsidRDefault="00BC233F" w:rsidP="00C604F8">
            <w:pPr>
              <w:jc w:val="right"/>
            </w:pPr>
            <w:r>
              <w:t>Nairobi, Kenya</w:t>
            </w:r>
          </w:p>
          <w:p w14:paraId="1F6698A4" w14:textId="06CEB872" w:rsidR="00853F52" w:rsidRPr="00853F52" w:rsidRDefault="00BC233F" w:rsidP="00C604F8">
            <w:pPr>
              <w:jc w:val="right"/>
              <w:rPr>
                <w:lang w:val="de-DE"/>
              </w:rPr>
            </w:pPr>
            <w:r>
              <w:t>+254710563359</w:t>
            </w:r>
          </w:p>
          <w:p w14:paraId="3DFA8AD2" w14:textId="605D975B" w:rsidR="00853F52" w:rsidRPr="00853F52" w:rsidRDefault="00BC233F" w:rsidP="00C604F8">
            <w:pPr>
              <w:jc w:val="right"/>
              <w:rPr>
                <w:lang w:val="de-DE"/>
              </w:rPr>
            </w:pPr>
            <w:r>
              <w:t>Mbugus2008@gmail.com</w:t>
            </w:r>
          </w:p>
          <w:p w14:paraId="4FAC7075" w14:textId="77777777" w:rsidR="00853F52" w:rsidRPr="00853F52" w:rsidRDefault="00853F52" w:rsidP="00C604F8">
            <w:pPr>
              <w:jc w:val="right"/>
              <w:rPr>
                <w:lang w:val="de-DE"/>
              </w:rPr>
            </w:pPr>
          </w:p>
          <w:p w14:paraId="243167FA" w14:textId="77777777" w:rsidR="00853F52" w:rsidRDefault="00853F52" w:rsidP="00BC233F">
            <w:pPr>
              <w:jc w:val="right"/>
            </w:pPr>
          </w:p>
        </w:tc>
        <w:tc>
          <w:tcPr>
            <w:tcW w:w="7189" w:type="dxa"/>
            <w:tcBorders>
              <w:left w:val="single" w:sz="18" w:space="0" w:color="648276" w:themeColor="accent5"/>
              <w:bottom w:val="nil"/>
            </w:tcBorders>
          </w:tcPr>
          <w:p w14:paraId="1FC6348F" w14:textId="2A7BEC3A" w:rsidR="00BC233F" w:rsidRDefault="00BC233F" w:rsidP="00C604F8">
            <w:r>
              <w:t>Are you looking for a Full stack Developer/ IT Support staff with:</w:t>
            </w:r>
          </w:p>
          <w:p w14:paraId="03A4856F" w14:textId="008E7D7C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Net Programming </w:t>
            </w:r>
            <w:proofErr w:type="gramStart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i.e.</w:t>
            </w:r>
            <w:proofErr w:type="gramEnd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 vb.net, c#, asp.net, third part</w:t>
            </w:r>
            <w:r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y</w:t>
            </w: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 libraries e.g. </w:t>
            </w:r>
            <w:proofErr w:type="spellStart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Devexpress</w:t>
            </w:r>
            <w:proofErr w:type="spellEnd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10+ Years</w:t>
            </w:r>
          </w:p>
          <w:p w14:paraId="599FB4F6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Visual studio 2008 and Above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10+ Years</w:t>
            </w:r>
          </w:p>
          <w:p w14:paraId="5EEE1FB3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Visual studio code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2 Years</w:t>
            </w:r>
          </w:p>
          <w:p w14:paraId="70430A2A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Mobile Banking (USSD, </w:t>
            </w:r>
            <w:proofErr w:type="spellStart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Sms</w:t>
            </w:r>
            <w:proofErr w:type="spellEnd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, mobile Apps, Switches)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10+ Years</w:t>
            </w:r>
          </w:p>
          <w:p w14:paraId="56E9DBED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proofErr w:type="spellStart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Mssqlserver</w:t>
            </w:r>
            <w:proofErr w:type="spellEnd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, </w:t>
            </w:r>
            <w:proofErr w:type="spellStart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Mysql</w:t>
            </w:r>
            <w:proofErr w:type="spellEnd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10+ Years</w:t>
            </w:r>
          </w:p>
          <w:p w14:paraId="64A6F7E0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Mongo DB –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1 Year</w:t>
            </w:r>
          </w:p>
          <w:p w14:paraId="748031FA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Android, java </w:t>
            </w:r>
            <w:proofErr w:type="gramStart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( </w:t>
            </w:r>
            <w:proofErr w:type="spellStart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json</w:t>
            </w:r>
            <w:proofErr w:type="spellEnd"/>
            <w:proofErr w:type="gramEnd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, </w:t>
            </w:r>
            <w:proofErr w:type="spellStart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gson</w:t>
            </w:r>
            <w:proofErr w:type="spellEnd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)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5+Years</w:t>
            </w:r>
          </w:p>
          <w:p w14:paraId="750A2958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Flutter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2 Years</w:t>
            </w:r>
          </w:p>
          <w:p w14:paraId="21E119F8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proofErr w:type="spellStart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Javascript</w:t>
            </w:r>
            <w:proofErr w:type="spellEnd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, React, </w:t>
            </w:r>
            <w:proofErr w:type="spellStart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Nestjs</w:t>
            </w:r>
            <w:proofErr w:type="spellEnd"/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, Typescript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2 Years</w:t>
            </w:r>
          </w:p>
          <w:p w14:paraId="53AE0274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Microsoft Dynamics Nav 4 to Microsoft Dynamics 365 on Premise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10+ Years</w:t>
            </w:r>
          </w:p>
          <w:p w14:paraId="55A1014B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Microsoft Dynamics Nav 4 to Microsoft Dynamics 365 on Premise Web services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10+ Years</w:t>
            </w:r>
          </w:p>
          <w:p w14:paraId="1CBB7C54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Web forms, web services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8+ Years</w:t>
            </w:r>
          </w:p>
          <w:p w14:paraId="5F9D7370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Atm Bridges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8+ Years</w:t>
            </w:r>
          </w:p>
          <w:p w14:paraId="3662701F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Agency banking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8+ Years</w:t>
            </w:r>
          </w:p>
          <w:p w14:paraId="79742655" w14:textId="77777777" w:rsidR="00BC233F" w:rsidRPr="00BC233F" w:rsidRDefault="00BC233F" w:rsidP="00BC233F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Interfacing through API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8+ Years</w:t>
            </w:r>
          </w:p>
          <w:p w14:paraId="2ECF2885" w14:textId="04482FAF" w:rsidR="00853F52" w:rsidRPr="00BC233F" w:rsidRDefault="00BC233F" w:rsidP="00666C5D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BC233F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ISO 8583 integrations </w:t>
            </w:r>
            <w:r w:rsidRPr="00BC233F">
              <w:rPr>
                <w:rFonts w:ascii="Noto Sans" w:eastAsia="Times New Roman" w:hAnsi="Noto Sans" w:cs="Noto Sans"/>
                <w:b/>
                <w:bCs/>
                <w:color w:val="2D2D2D"/>
                <w:sz w:val="21"/>
                <w:szCs w:val="21"/>
              </w:rPr>
              <w:t>6+ Years</w:t>
            </w:r>
          </w:p>
          <w:p w14:paraId="0A5D81C1" w14:textId="77777777" w:rsidR="00BC233F" w:rsidRPr="002656FD" w:rsidRDefault="00BC233F" w:rsidP="00BC233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2656FD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If so, look no further. You will see from my enclosed resume that I meet all these qualifications and more.</w:t>
            </w:r>
          </w:p>
          <w:p w14:paraId="1360A910" w14:textId="77777777" w:rsidR="00BC233F" w:rsidRPr="002656FD" w:rsidRDefault="00BC233F" w:rsidP="00BC233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2656FD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I would very much like to discuss opportunities with </w:t>
            </w:r>
            <w:r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you</w:t>
            </w:r>
            <w:r w:rsidRPr="002656FD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. To schedule an interview, please call me at the phone number provided. The best time to reach me is between </w:t>
            </w:r>
            <w:r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8</w:t>
            </w:r>
            <w:r w:rsidRPr="002656FD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 xml:space="preserve">:00 am and </w:t>
            </w:r>
            <w:r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6</w:t>
            </w:r>
            <w:r w:rsidRPr="002656FD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:00 pm. You can leave a voice message at any time and I will return your call.</w:t>
            </w:r>
          </w:p>
          <w:p w14:paraId="58D9A435" w14:textId="77777777" w:rsidR="00BC233F" w:rsidRPr="002656FD" w:rsidRDefault="00BC233F" w:rsidP="00BC233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</w:pPr>
            <w:r w:rsidRPr="002656FD">
              <w:rPr>
                <w:rFonts w:ascii="Noto Sans" w:eastAsia="Times New Roman" w:hAnsi="Noto Sans" w:cs="Noto Sans"/>
                <w:color w:val="2D2D2D"/>
                <w:sz w:val="21"/>
                <w:szCs w:val="21"/>
              </w:rPr>
              <w:t>Thank you for taking the time to review my resume. I look forward to talking with you.</w:t>
            </w:r>
          </w:p>
          <w:p w14:paraId="2FB7E1E3" w14:textId="77777777" w:rsidR="00853F52" w:rsidRDefault="00853F52" w:rsidP="00666C5D"/>
          <w:p w14:paraId="3C619EAD" w14:textId="77777777" w:rsidR="00853F52" w:rsidRDefault="00000000" w:rsidP="00666C5D">
            <w:pPr>
              <w:rPr>
                <w:rStyle w:val="Emphasis"/>
              </w:rPr>
            </w:pPr>
            <w:sdt>
              <w:sdtPr>
                <w:rPr>
                  <w:color w:val="4A6158" w:themeColor="accent5" w:themeShade="BF"/>
                </w:rPr>
                <w:id w:val="-1610432825"/>
                <w:placeholder>
                  <w:docPart w:val="866497DACC974EAABAFDAFA802E878A5"/>
                </w:placeholder>
                <w:temporary/>
                <w:showingPlcHdr/>
                <w15:appearance w15:val="hidden"/>
              </w:sdtPr>
              <w:sdtEndPr>
                <w:rPr>
                  <w:rStyle w:val="Emphasis"/>
                </w:rPr>
              </w:sdtEndPr>
              <w:sdtContent>
                <w:r w:rsidR="00853F52" w:rsidRPr="00666C5D">
                  <w:rPr>
                    <w:rStyle w:val="Emphasis"/>
                  </w:rPr>
                  <w:t>Sincerely,</w:t>
                </w:r>
              </w:sdtContent>
            </w:sdt>
          </w:p>
          <w:p w14:paraId="3C8656FC" w14:textId="60C2497F" w:rsidR="00853F52" w:rsidRPr="00666C5D" w:rsidRDefault="00BC233F" w:rsidP="00666C5D">
            <w:pPr>
              <w:rPr>
                <w:color w:val="4A6158" w:themeColor="accent5" w:themeShade="BF"/>
              </w:rPr>
            </w:pPr>
            <w:r>
              <w:rPr>
                <w:rStyle w:val="Emphasis"/>
              </w:rPr>
              <w:t>Paul M, Njoroge</w:t>
            </w:r>
          </w:p>
        </w:tc>
      </w:tr>
    </w:tbl>
    <w:p w14:paraId="59B670D1" w14:textId="77777777" w:rsidR="00C55D85" w:rsidRDefault="00C55D85" w:rsidP="00843C42"/>
    <w:sectPr w:rsidR="00C55D85" w:rsidSect="00AB2CDC">
      <w:pgSz w:w="12240" w:h="15840" w:code="1"/>
      <w:pgMar w:top="720" w:right="720" w:bottom="720" w:left="720" w:header="43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73495" w14:textId="77777777" w:rsidR="009611BB" w:rsidRDefault="009611BB" w:rsidP="00F316AD">
      <w:r>
        <w:separator/>
      </w:r>
    </w:p>
  </w:endnote>
  <w:endnote w:type="continuationSeparator" w:id="0">
    <w:p w14:paraId="6F2608A2" w14:textId="77777777" w:rsidR="009611BB" w:rsidRDefault="009611BB" w:rsidP="00F316AD">
      <w:r>
        <w:continuationSeparator/>
      </w:r>
    </w:p>
  </w:endnote>
  <w:endnote w:type="continuationNotice" w:id="1">
    <w:p w14:paraId="5038A5CC" w14:textId="77777777" w:rsidR="009611BB" w:rsidRDefault="009611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C457B" w14:textId="77777777" w:rsidR="009611BB" w:rsidRDefault="009611BB" w:rsidP="00F316AD">
      <w:r>
        <w:separator/>
      </w:r>
    </w:p>
  </w:footnote>
  <w:footnote w:type="continuationSeparator" w:id="0">
    <w:p w14:paraId="22EEB6C1" w14:textId="77777777" w:rsidR="009611BB" w:rsidRDefault="009611BB" w:rsidP="00F316AD">
      <w:r>
        <w:continuationSeparator/>
      </w:r>
    </w:p>
  </w:footnote>
  <w:footnote w:type="continuationNotice" w:id="1">
    <w:p w14:paraId="1E08549A" w14:textId="77777777" w:rsidR="009611BB" w:rsidRDefault="009611B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4A8F4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48276" w:themeColor="accent5"/>
      </w:rPr>
    </w:lvl>
  </w:abstractNum>
  <w:abstractNum w:abstractNumId="1" w15:restartNumberingAfterBreak="0">
    <w:nsid w:val="4729371B"/>
    <w:multiLevelType w:val="multilevel"/>
    <w:tmpl w:val="73F2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889936">
    <w:abstractNumId w:val="0"/>
  </w:num>
  <w:num w:numId="2" w16cid:durableId="595477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33F"/>
    <w:rsid w:val="0001399F"/>
    <w:rsid w:val="00095D41"/>
    <w:rsid w:val="000A0CD4"/>
    <w:rsid w:val="000B5272"/>
    <w:rsid w:val="000E1D44"/>
    <w:rsid w:val="0018183F"/>
    <w:rsid w:val="001A375F"/>
    <w:rsid w:val="001F1F0D"/>
    <w:rsid w:val="0020696E"/>
    <w:rsid w:val="002356A2"/>
    <w:rsid w:val="0024775A"/>
    <w:rsid w:val="00263514"/>
    <w:rsid w:val="002D12DA"/>
    <w:rsid w:val="002F4FC7"/>
    <w:rsid w:val="003019B2"/>
    <w:rsid w:val="0034688D"/>
    <w:rsid w:val="0040233B"/>
    <w:rsid w:val="00452270"/>
    <w:rsid w:val="004E3FD8"/>
    <w:rsid w:val="00507E93"/>
    <w:rsid w:val="00511A6E"/>
    <w:rsid w:val="0057534A"/>
    <w:rsid w:val="005D0A02"/>
    <w:rsid w:val="005D36AC"/>
    <w:rsid w:val="005F4D7F"/>
    <w:rsid w:val="00605A5B"/>
    <w:rsid w:val="00666C5D"/>
    <w:rsid w:val="006C60E6"/>
    <w:rsid w:val="006D2DE6"/>
    <w:rsid w:val="006E2B2A"/>
    <w:rsid w:val="006E70D3"/>
    <w:rsid w:val="006F31DE"/>
    <w:rsid w:val="007B0F94"/>
    <w:rsid w:val="007B5437"/>
    <w:rsid w:val="007C14FA"/>
    <w:rsid w:val="007C7389"/>
    <w:rsid w:val="00815943"/>
    <w:rsid w:val="00843C42"/>
    <w:rsid w:val="00853F52"/>
    <w:rsid w:val="00860DB6"/>
    <w:rsid w:val="0088104A"/>
    <w:rsid w:val="00896FA4"/>
    <w:rsid w:val="008B507E"/>
    <w:rsid w:val="00940022"/>
    <w:rsid w:val="009611BB"/>
    <w:rsid w:val="0099359E"/>
    <w:rsid w:val="009941DA"/>
    <w:rsid w:val="00A27B14"/>
    <w:rsid w:val="00A30F44"/>
    <w:rsid w:val="00A77921"/>
    <w:rsid w:val="00A85832"/>
    <w:rsid w:val="00AB2CDC"/>
    <w:rsid w:val="00B111F4"/>
    <w:rsid w:val="00B2124F"/>
    <w:rsid w:val="00B575FB"/>
    <w:rsid w:val="00B6190E"/>
    <w:rsid w:val="00B76756"/>
    <w:rsid w:val="00BC233F"/>
    <w:rsid w:val="00BD4217"/>
    <w:rsid w:val="00BD5E76"/>
    <w:rsid w:val="00BF18A7"/>
    <w:rsid w:val="00C1095A"/>
    <w:rsid w:val="00C363E0"/>
    <w:rsid w:val="00C42F47"/>
    <w:rsid w:val="00C55D85"/>
    <w:rsid w:val="00C604F8"/>
    <w:rsid w:val="00C81523"/>
    <w:rsid w:val="00C826D7"/>
    <w:rsid w:val="00CA2273"/>
    <w:rsid w:val="00CD50FD"/>
    <w:rsid w:val="00CE6B9C"/>
    <w:rsid w:val="00D47124"/>
    <w:rsid w:val="00D93B73"/>
    <w:rsid w:val="00D943FD"/>
    <w:rsid w:val="00DA0D2A"/>
    <w:rsid w:val="00DC021B"/>
    <w:rsid w:val="00DD5D7B"/>
    <w:rsid w:val="00E07935"/>
    <w:rsid w:val="00E8639E"/>
    <w:rsid w:val="00F2368E"/>
    <w:rsid w:val="00F316AD"/>
    <w:rsid w:val="00F4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FE82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66C5D"/>
    <w:pPr>
      <w:spacing w:line="288" w:lineRule="auto"/>
    </w:pPr>
    <w:rPr>
      <w:color w:val="404040" w:themeColor="text1" w:themeTint="BF"/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AB2CDC"/>
    <w:pPr>
      <w:spacing w:before="120" w:after="120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semiHidden/>
    <w:qFormat/>
    <w:rsid w:val="005D36AC"/>
    <w:pPr>
      <w:spacing w:before="40" w:line="240" w:lineRule="auto"/>
      <w:outlineLvl w:val="1"/>
    </w:pPr>
    <w:rPr>
      <w:i/>
      <w:sz w:val="20"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24293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C42F47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2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2"/>
    <w:rsid w:val="00E8639E"/>
    <w:rPr>
      <w:rFonts w:asciiTheme="majorHAnsi" w:hAnsiTheme="majorHAnsi" w:cs="Times New Roman (Body CS)"/>
      <w:b/>
      <w:color w:val="404040" w:themeColor="text1" w:themeTint="BF"/>
      <w:sz w:val="44"/>
    </w:rPr>
  </w:style>
  <w:style w:type="character" w:customStyle="1" w:styleId="Heading1Char">
    <w:name w:val="Heading 1 Char"/>
    <w:basedOn w:val="DefaultParagraphFont"/>
    <w:link w:val="Heading1"/>
    <w:uiPriority w:val="3"/>
    <w:rsid w:val="00E8639E"/>
    <w:rPr>
      <w:rFonts w:asciiTheme="majorHAnsi" w:hAnsiTheme="majorHAnsi" w:cs="Times New Roman (Body CS)"/>
      <w:b/>
      <w:color w:val="648276" w:themeColor="accent5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666C5D"/>
    <w:rPr>
      <w:i/>
      <w:color w:val="404040" w:themeColor="text1" w:themeTint="BF"/>
      <w:sz w:val="20"/>
    </w:rPr>
  </w:style>
  <w:style w:type="character" w:styleId="Hyperlink">
    <w:name w:val="Hyperlink"/>
    <w:basedOn w:val="DefaultParagraphFont"/>
    <w:uiPriority w:val="99"/>
    <w:semiHidden/>
    <w:rsid w:val="00C604F8"/>
    <w:rPr>
      <w:color w:val="F7B615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666C5D"/>
    <w:rPr>
      <w:rFonts w:eastAsiaTheme="majorEastAsia" w:cstheme="majorBidi"/>
      <w:color w:val="404040" w:themeColor="text1" w:themeTint="BF"/>
      <w:sz w:val="22"/>
    </w:rPr>
  </w:style>
  <w:style w:type="paragraph" w:customStyle="1" w:styleId="TitleAlt">
    <w:name w:val="Title Alt"/>
    <w:basedOn w:val="Normal"/>
    <w:uiPriority w:val="1"/>
    <w:qFormat/>
    <w:rsid w:val="00C604F8"/>
    <w:pPr>
      <w:spacing w:before="120" w:after="120" w:line="240" w:lineRule="auto"/>
    </w:pPr>
    <w:rPr>
      <w:rFonts w:asciiTheme="majorHAnsi" w:hAnsiTheme="majorHAnsi"/>
      <w:color w:val="4A6158" w:themeColor="accent5" w:themeShade="BF"/>
      <w:sz w:val="90"/>
    </w:rPr>
  </w:style>
  <w:style w:type="paragraph" w:styleId="ListBullet">
    <w:name w:val="List Bullet"/>
    <w:basedOn w:val="Normal"/>
    <w:uiPriority w:val="99"/>
    <w:unhideWhenUsed/>
    <w:rsid w:val="00853F52"/>
    <w:pPr>
      <w:numPr>
        <w:numId w:val="1"/>
      </w:numPr>
      <w:spacing w:line="240" w:lineRule="auto"/>
      <w:ind w:left="173" w:hanging="173"/>
      <w:contextualSpacing/>
    </w:pPr>
  </w:style>
  <w:style w:type="character" w:customStyle="1" w:styleId="Heading4Char">
    <w:name w:val="Heading 4 Char"/>
    <w:basedOn w:val="DefaultParagraphFont"/>
    <w:link w:val="Heading4"/>
    <w:uiPriority w:val="3"/>
    <w:semiHidden/>
    <w:rsid w:val="00666C5D"/>
    <w:rPr>
      <w:rFonts w:eastAsiaTheme="majorEastAsia" w:cstheme="majorBidi"/>
      <w:iCs/>
      <w:color w:val="242935" w:themeColor="accent1" w:themeShade="BF"/>
      <w:sz w:val="22"/>
    </w:rPr>
  </w:style>
  <w:style w:type="character" w:styleId="Emphasis">
    <w:name w:val="Emphasis"/>
    <w:uiPriority w:val="20"/>
    <w:qFormat/>
    <w:rsid w:val="00666C5D"/>
    <w:rPr>
      <w:color w:val="4A6158" w:themeColor="accent5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-BOOK\AppData\Roaming\Microsoft\Templates\Basic%20modern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B818FD63BC94DB7A9BE5D1C0F97C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01D02-F604-45FC-99D8-20338E39EB2D}"/>
      </w:docPartPr>
      <w:docPartBody>
        <w:p w:rsidR="00CF2543" w:rsidRDefault="00000000">
          <w:pPr>
            <w:pStyle w:val="1B818FD63BC94DB7A9BE5D1C0F97C96F"/>
          </w:pPr>
          <w:r w:rsidRPr="00605A5B">
            <w:t>Contact</w:t>
          </w:r>
        </w:p>
      </w:docPartBody>
    </w:docPart>
    <w:docPart>
      <w:docPartPr>
        <w:name w:val="866497DACC974EAABAFDAFA802E87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A70C3-204C-4E1D-B3F4-AEDD80B31F1D}"/>
      </w:docPartPr>
      <w:docPartBody>
        <w:p w:rsidR="00CF2543" w:rsidRDefault="00000000">
          <w:pPr>
            <w:pStyle w:val="866497DACC974EAABAFDAFA802E878A5"/>
          </w:pPr>
          <w:r w:rsidRPr="00666C5D">
            <w:rPr>
              <w:rStyle w:val="Emphasis"/>
            </w:rPr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D2"/>
    <w:rsid w:val="003D5496"/>
    <w:rsid w:val="00571CEF"/>
    <w:rsid w:val="00906BD2"/>
    <w:rsid w:val="00CF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B818FD63BC94DB7A9BE5D1C0F97C96F">
    <w:name w:val="1B818FD63BC94DB7A9BE5D1C0F97C96F"/>
  </w:style>
  <w:style w:type="character" w:styleId="Emphasis">
    <w:name w:val="Emphasis"/>
    <w:uiPriority w:val="20"/>
    <w:qFormat/>
    <w:rPr>
      <w:color w:val="2E74B5" w:themeColor="accent5" w:themeShade="BF"/>
    </w:rPr>
  </w:style>
  <w:style w:type="paragraph" w:customStyle="1" w:styleId="866497DACC974EAABAFDAFA802E878A5">
    <w:name w:val="866497DACC974EAABAFDAFA802E878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FCE0AC-C230-4025-AEB4-6192FC691A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BD4F17-423E-4912-903A-9C227A0B0A0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331E6D5-A021-46B6-80C0-457D3E5CD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cover letter.dotx</Template>
  <TotalTime>0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2023-08-19T19:11:00Z</dcterms:created>
  <dcterms:modified xsi:type="dcterms:W3CDTF">2023-11-09T12:25:00Z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